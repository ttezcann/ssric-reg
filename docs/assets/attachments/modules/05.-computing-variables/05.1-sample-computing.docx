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8B2D" w14:textId="061E5B32" w:rsidR="00123BC7" w:rsidRDefault="0065448B" w:rsidP="00123BC7">
      <w:pPr>
        <w:pStyle w:val="Title"/>
      </w:pPr>
      <w:r w:rsidRPr="0065448B">
        <w:rPr>
          <w:color w:val="C0504D" w:themeColor="accent2"/>
        </w:rPr>
        <w:t>SAMPLE</w:t>
      </w:r>
      <w:r>
        <w:t xml:space="preserve"> </w:t>
      </w:r>
      <w:r w:rsidR="00123BC7">
        <w:t>RStudio lab assignment: computing</w:t>
      </w:r>
    </w:p>
    <w:p w14:paraId="18180B86" w14:textId="77777777" w:rsidR="00686D9A" w:rsidRDefault="00686D9A" w:rsidP="00686D9A">
      <w:pPr>
        <w:pStyle w:val="Heading1Left"/>
      </w:pPr>
      <w:r>
        <w:t>Assignment instructions</w:t>
      </w:r>
    </w:p>
    <w:p w14:paraId="70CEBF59" w14:textId="77777777" w:rsidR="00123BC7" w:rsidRPr="00A21CF6" w:rsidRDefault="00123BC7" w:rsidP="00123BC7">
      <w:r w:rsidRPr="00A21CF6">
        <w:t>There are two tasks in this assignment:</w:t>
      </w:r>
    </w:p>
    <w:p w14:paraId="468FAD05" w14:textId="77777777" w:rsidR="00123BC7" w:rsidRPr="00A21CF6" w:rsidRDefault="00123BC7" w:rsidP="00123BC7">
      <w:r w:rsidRPr="00A21CF6">
        <w:rPr>
          <w:b/>
          <w:bCs/>
        </w:rPr>
        <w:t>Task 1:</w:t>
      </w:r>
      <w:r w:rsidRPr="00A21CF6">
        <w:t xml:space="preserve"> Learning three most common computing issues and troubleshooting in RStudio </w:t>
      </w:r>
      <w:r w:rsidRPr="00A21CF6">
        <w:rPr>
          <w:b/>
          <w:bCs/>
        </w:rPr>
        <w:t>(</w:t>
      </w:r>
      <w:r>
        <w:rPr>
          <w:b/>
          <w:bCs/>
        </w:rPr>
        <w:t>15</w:t>
      </w:r>
      <w:r w:rsidRPr="00A21CF6">
        <w:rPr>
          <w:b/>
          <w:bCs/>
        </w:rPr>
        <w:t xml:space="preserve"> points)</w:t>
      </w:r>
      <w:r w:rsidRPr="00A21CF6">
        <w:t>.</w:t>
      </w:r>
    </w:p>
    <w:p w14:paraId="10ED840B" w14:textId="77777777" w:rsidR="00123BC7" w:rsidRDefault="00123BC7" w:rsidP="00123BC7">
      <w:r w:rsidRPr="00A21CF6">
        <w:rPr>
          <w:b/>
          <w:bCs/>
        </w:rPr>
        <w:t>Task 2:</w:t>
      </w:r>
      <w:r w:rsidRPr="00A21CF6">
        <w:t xml:space="preserve"> Practicing computing skills </w:t>
      </w:r>
      <w:r w:rsidRPr="00A21CF6">
        <w:rPr>
          <w:b/>
          <w:bCs/>
        </w:rPr>
        <w:t>(8</w:t>
      </w:r>
      <w:r>
        <w:rPr>
          <w:b/>
          <w:bCs/>
        </w:rPr>
        <w:t>5</w:t>
      </w:r>
      <w:r w:rsidRPr="00A21CF6">
        <w:rPr>
          <w:b/>
          <w:bCs/>
        </w:rPr>
        <w:t xml:space="preserve"> points)</w:t>
      </w:r>
      <w:r w:rsidRPr="00A21CF6">
        <w:t>.</w:t>
      </w:r>
    </w:p>
    <w:p w14:paraId="0074E442" w14:textId="77777777" w:rsidR="001C59A2" w:rsidRDefault="001C59A2" w:rsidP="00686D9A"/>
    <w:p w14:paraId="11FA1054" w14:textId="78C25553" w:rsidR="00123BC7" w:rsidRDefault="00123BC7" w:rsidP="00123BC7">
      <w:pPr>
        <w:pStyle w:val="Heading2"/>
      </w:pPr>
      <w:r w:rsidRPr="00123BC7">
        <w:t xml:space="preserve">Task </w:t>
      </w:r>
      <w:r>
        <w:t>2</w:t>
      </w:r>
    </w:p>
    <w:p w14:paraId="22C32233" w14:textId="20D60C94" w:rsidR="00123BC7" w:rsidRPr="00123BC7" w:rsidRDefault="00123BC7" w:rsidP="0065448B">
      <w:pPr>
        <w:pStyle w:val="numberingqs"/>
        <w:numPr>
          <w:ilvl w:val="0"/>
          <w:numId w:val="66"/>
        </w:numPr>
        <w:ind w:left="360"/>
        <w:rPr>
          <w:b/>
          <w:bCs/>
          <w:color w:val="000000" w:themeColor="text1"/>
        </w:rPr>
      </w:pPr>
      <w:r w:rsidRPr="00123BC7">
        <w:rPr>
          <w:b/>
          <w:bCs/>
        </w:rPr>
        <w:t xml:space="preserve">Frequency table of </w:t>
      </w:r>
      <w:proofErr w:type="spellStart"/>
      <w:r w:rsidR="0065448B" w:rsidRPr="0065448B">
        <w:rPr>
          <w:b/>
          <w:bCs/>
          <w:lang w:val="en"/>
        </w:rPr>
        <w:t>relpersn</w:t>
      </w:r>
      <w:proofErr w:type="spellEnd"/>
      <w:r w:rsidR="0065448B" w:rsidRPr="0065448B">
        <w:rPr>
          <w:b/>
          <w:bCs/>
          <w:lang w:val="en"/>
        </w:rPr>
        <w:t xml:space="preserve"> </w:t>
      </w:r>
      <w:r w:rsidRPr="00123BC7">
        <w:rPr>
          <w:b/>
          <w:bCs/>
        </w:rPr>
        <w:t>variable</w:t>
      </w:r>
    </w:p>
    <w:p w14:paraId="4AB49DB7" w14:textId="2D671280" w:rsidR="00123BC7" w:rsidRDefault="00123BC7" w:rsidP="00123BC7">
      <w:r>
        <w:t xml:space="preserve">Find the </w:t>
      </w:r>
      <w:proofErr w:type="spellStart"/>
      <w:r w:rsidR="0065448B" w:rsidRPr="00C32D4D">
        <w:t>relpersn</w:t>
      </w:r>
      <w:proofErr w:type="spellEnd"/>
      <w:r w:rsidR="0065448B">
        <w:t xml:space="preserve"> </w:t>
      </w:r>
      <w:r>
        <w:t xml:space="preserve">variable in </w:t>
      </w:r>
      <w:r w:rsidRPr="00B71F63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0E136161" w14:textId="77777777" w:rsidR="00123BC7" w:rsidRDefault="00123BC7" w:rsidP="00123BC7">
      <w:r w:rsidRPr="00B71F63">
        <w:t>Create a frequency table. Paste the code you used. Paste the output (</w:t>
      </w:r>
      <w:hyperlink r:id="rId9">
        <w:r w:rsidRPr="00B71F63">
          <w:t>take a screenshot</w:t>
        </w:r>
      </w:hyperlink>
      <w:r w:rsidRPr="00B71F63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65448B" w14:paraId="6C808744" w14:textId="77777777" w:rsidTr="000D0D55">
        <w:trPr>
          <w:trHeight w:val="2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E08A45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bookmarkStart w:id="0" w:name="_Hlk229035660"/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253C20" w14:textId="60C808E9" w:rsidR="0065448B" w:rsidRPr="0065448B" w:rsidRDefault="0065448B" w:rsidP="0065448B">
            <w:pPr>
              <w:shd w:val="clear" w:color="auto" w:fill="FFFFFF"/>
              <w:spacing w:after="0"/>
            </w:pPr>
            <w:bookmarkStart w:id="1" w:name="_Hlk229060351"/>
            <w:proofErr w:type="spellStart"/>
            <w:r w:rsidRPr="0065448B">
              <w:t>relpersn</w:t>
            </w:r>
            <w:bookmarkEnd w:id="1"/>
            <w:proofErr w:type="spellEnd"/>
          </w:p>
        </w:tc>
      </w:tr>
      <w:tr w:rsidR="0065448B" w14:paraId="262B75CD" w14:textId="77777777" w:rsidTr="000D0D55">
        <w:trPr>
          <w:trHeight w:val="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D22E45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bookmarkStart w:id="2" w:name="_Hlk229035049"/>
            <w:r>
              <w:rPr>
                <w:b/>
                <w:bCs/>
              </w:rPr>
              <w:t xml:space="preserve">Variable label </w:t>
            </w:r>
            <w:r>
              <w:t>(-1 point):</w:t>
            </w:r>
            <w:bookmarkEnd w:id="2"/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45DC91" w14:textId="750AB818" w:rsidR="0065448B" w:rsidRPr="0065448B" w:rsidRDefault="0065448B" w:rsidP="0065448B">
            <w:pPr>
              <w:shd w:val="clear" w:color="auto" w:fill="FFFFFF"/>
              <w:spacing w:after="0"/>
            </w:pPr>
            <w:bookmarkStart w:id="3" w:name="_Hlk229060711"/>
            <w:r w:rsidRPr="0065448B">
              <w:t>Subjective religiosity</w:t>
            </w:r>
            <w:bookmarkEnd w:id="3"/>
          </w:p>
        </w:tc>
      </w:tr>
      <w:tr w:rsidR="0065448B" w14:paraId="5699112E" w14:textId="77777777" w:rsidTr="000D0D55">
        <w:trPr>
          <w:trHeight w:val="34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C530C1E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04C226" w14:textId="37456EAD" w:rsidR="0065448B" w:rsidRPr="0065448B" w:rsidRDefault="0065448B" w:rsidP="0065448B">
            <w:pPr>
              <w:shd w:val="clear" w:color="auto" w:fill="FFFFFF"/>
              <w:spacing w:after="0"/>
            </w:pPr>
            <w:r w:rsidRPr="0065448B">
              <w:t>Ordinal</w:t>
            </w:r>
          </w:p>
        </w:tc>
      </w:tr>
      <w:tr w:rsidR="0065448B" w14:paraId="727A7F0C" w14:textId="77777777" w:rsidTr="000D0D55">
        <w:trPr>
          <w:trHeight w:val="42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3508B2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9B7F97" w14:textId="7DB3A35C" w:rsidR="0065448B" w:rsidRPr="0065448B" w:rsidRDefault="0065448B" w:rsidP="0065448B">
            <w:pPr>
              <w:shd w:val="clear" w:color="auto" w:fill="FFFFFF"/>
              <w:spacing w:after="0"/>
            </w:pPr>
            <w:r w:rsidRPr="0065448B">
              <w:t>To what extent do you consider yourself a religious person?</w:t>
            </w:r>
            <w:r w:rsidRPr="0065448B">
              <w:br/>
            </w:r>
            <w:r w:rsidRPr="0065448B">
              <w:br/>
            </w:r>
            <w:r w:rsidRPr="0065448B">
              <w:rPr>
                <w:i/>
                <w:iCs/>
              </w:rPr>
              <w:t>(1: Very religious; 2: Moderately religious; 3: Slightly religious; 4: Not religious at all)</w:t>
            </w:r>
          </w:p>
        </w:tc>
      </w:tr>
      <w:tr w:rsidR="0065448B" w14:paraId="1D961644" w14:textId="77777777" w:rsidTr="0065448B">
        <w:trPr>
          <w:trHeight w:val="205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68DC3B" w14:textId="77777777" w:rsidR="0065448B" w:rsidRDefault="0065448B" w:rsidP="0065448B">
            <w:pPr>
              <w:widowControl w:val="0"/>
              <w:spacing w:after="0"/>
            </w:pPr>
            <w:bookmarkStart w:id="4" w:name="_Hlk229035607"/>
            <w:r>
              <w:rPr>
                <w:b/>
                <w:bCs/>
              </w:rPr>
              <w:t xml:space="preserve">5.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6FFEFE" w14:textId="5899D404" w:rsidR="0065448B" w:rsidRPr="0065448B" w:rsidRDefault="0065448B" w:rsidP="0065448B">
            <w:pPr>
              <w:shd w:val="clear" w:color="auto" w:fill="FFFFFF"/>
              <w:spacing w:after="0"/>
            </w:pPr>
            <w:proofErr w:type="spellStart"/>
            <w:r w:rsidRPr="0065448B">
              <w:t>frq</w:t>
            </w:r>
            <w:proofErr w:type="spellEnd"/>
            <w:r w:rsidRPr="0065448B">
              <w:t>(</w:t>
            </w:r>
            <w:proofErr w:type="spellStart"/>
            <w:r w:rsidRPr="0065448B">
              <w:t>gss$relpersn</w:t>
            </w:r>
            <w:proofErr w:type="spellEnd"/>
            <w:r w:rsidRPr="0065448B">
              <w:t>, out = "v")</w:t>
            </w:r>
          </w:p>
        </w:tc>
      </w:tr>
      <w:bookmarkEnd w:id="4"/>
      <w:tr w:rsidR="00123BC7" w14:paraId="55343682" w14:textId="77777777" w:rsidTr="00123BC7">
        <w:trPr>
          <w:trHeight w:val="547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E0E6D4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6.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041F5E" w14:textId="08086971" w:rsidR="00123BC7" w:rsidRDefault="0065448B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5448B">
              <w:rPr>
                <w:color w:val="434343"/>
              </w:rPr>
              <w:drawing>
                <wp:inline distT="0" distB="0" distL="0" distR="0" wp14:anchorId="45C1C9B3" wp14:editId="06BF2BFD">
                  <wp:extent cx="3505406" cy="1883979"/>
                  <wp:effectExtent l="0" t="0" r="0" b="0"/>
                  <wp:docPr id="1929395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3952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417" cy="194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BC7" w14:paraId="43DD4C37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1BFF81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7.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E1D4497" w14:textId="2AF5EC4A" w:rsidR="00123BC7" w:rsidRPr="00186C8E" w:rsidRDefault="0065448B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bookmarkStart w:id="5" w:name="_Hlk229060815"/>
            <w:r>
              <w:rPr>
                <w:color w:val="434343"/>
              </w:rPr>
              <w:t>The s</w:t>
            </w:r>
            <w:r w:rsidRPr="00C32D4D">
              <w:rPr>
                <w:color w:val="434343"/>
              </w:rPr>
              <w:t>ubjective religiosity</w:t>
            </w:r>
            <w:r>
              <w:rPr>
                <w:color w:val="434343"/>
              </w:rPr>
              <w:t xml:space="preserve"> variable shows that </w:t>
            </w:r>
            <w:bookmarkStart w:id="6" w:name="_Hlk229060738"/>
            <w:r>
              <w:rPr>
                <w:color w:val="434343"/>
              </w:rPr>
              <w:t xml:space="preserve">14.83% of the respondents are very religious; </w:t>
            </w:r>
            <w:bookmarkEnd w:id="6"/>
            <w:r>
              <w:rPr>
                <w:color w:val="434343"/>
              </w:rPr>
              <w:t>31.83% of the respondents are moderately religious; 23.70% of the respondents are slightly religious; 29.63% of the respondents are not religious at all.</w:t>
            </w:r>
            <w:bookmarkEnd w:id="5"/>
          </w:p>
        </w:tc>
      </w:tr>
      <w:bookmarkEnd w:id="0"/>
    </w:tbl>
    <w:p w14:paraId="7561A1AE" w14:textId="77777777" w:rsidR="0065448B" w:rsidRPr="0065448B" w:rsidRDefault="0065448B" w:rsidP="0065448B"/>
    <w:p w14:paraId="3AB97FFC" w14:textId="0F9E5D00" w:rsidR="00123BC7" w:rsidRPr="0065448B" w:rsidRDefault="00123BC7" w:rsidP="0065448B">
      <w:pPr>
        <w:pStyle w:val="numberingqs"/>
        <w:numPr>
          <w:ilvl w:val="0"/>
          <w:numId w:val="66"/>
        </w:numPr>
        <w:rPr>
          <w:b/>
          <w:bCs/>
          <w:color w:val="000000" w:themeColor="text1"/>
        </w:rPr>
      </w:pPr>
      <w:r w:rsidRPr="0065448B">
        <w:rPr>
          <w:b/>
          <w:bCs/>
        </w:rPr>
        <w:t xml:space="preserve">Frequency table of </w:t>
      </w:r>
      <w:proofErr w:type="spellStart"/>
      <w:r w:rsidR="0065448B" w:rsidRPr="0065448B">
        <w:rPr>
          <w:b/>
          <w:bCs/>
          <w:lang w:val="en"/>
        </w:rPr>
        <w:t>sprtprsn</w:t>
      </w:r>
      <w:proofErr w:type="spellEnd"/>
      <w:r w:rsidR="0065448B" w:rsidRPr="0065448B">
        <w:rPr>
          <w:b/>
          <w:bCs/>
          <w:lang w:val="en"/>
        </w:rPr>
        <w:t xml:space="preserve"> </w:t>
      </w:r>
      <w:r w:rsidRPr="0065448B">
        <w:rPr>
          <w:b/>
          <w:bCs/>
        </w:rPr>
        <w:t>variable</w:t>
      </w:r>
    </w:p>
    <w:p w14:paraId="796FC481" w14:textId="6FD68CB0" w:rsidR="00123BC7" w:rsidRDefault="00123BC7" w:rsidP="00123BC7">
      <w:r>
        <w:t xml:space="preserve">Find the </w:t>
      </w:r>
      <w:proofErr w:type="spellStart"/>
      <w:r w:rsidR="0065448B" w:rsidRPr="00C32D4D">
        <w:t>sprtprsn</w:t>
      </w:r>
      <w:proofErr w:type="spellEnd"/>
      <w:r w:rsidR="0065448B" w:rsidRPr="00C32D4D">
        <w:t xml:space="preserve"> </w:t>
      </w:r>
      <w:r>
        <w:t xml:space="preserve">variable in </w:t>
      </w:r>
      <w:r w:rsidRPr="00B71F63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4FD28086" w14:textId="77777777" w:rsidR="00123BC7" w:rsidRDefault="00123BC7" w:rsidP="00123BC7">
      <w:r w:rsidRPr="00B71F63">
        <w:t>Create a frequency table. Paste the code you used. Paste the output (</w:t>
      </w:r>
      <w:hyperlink r:id="rId11">
        <w:r w:rsidRPr="00B71F63">
          <w:t>take a screenshot</w:t>
        </w:r>
      </w:hyperlink>
      <w:r w:rsidRPr="00B71F63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65448B" w14:paraId="1BACE3B6" w14:textId="77777777" w:rsidTr="000D0D55">
        <w:trPr>
          <w:trHeight w:val="2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9971AA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1.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AA708E" w14:textId="41E1E9CB" w:rsidR="0065448B" w:rsidRPr="0065448B" w:rsidRDefault="0065448B" w:rsidP="0065448B">
            <w:pPr>
              <w:shd w:val="clear" w:color="auto" w:fill="FFFFFF"/>
              <w:spacing w:after="0"/>
            </w:pPr>
            <w:bookmarkStart w:id="7" w:name="_Hlk229061133"/>
            <w:proofErr w:type="spellStart"/>
            <w:r w:rsidRPr="0065448B">
              <w:t>sprtprsn</w:t>
            </w:r>
            <w:bookmarkEnd w:id="7"/>
            <w:proofErr w:type="spellEnd"/>
          </w:p>
        </w:tc>
      </w:tr>
      <w:tr w:rsidR="0065448B" w14:paraId="30045619" w14:textId="77777777" w:rsidTr="000D0D55">
        <w:trPr>
          <w:trHeight w:val="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2A874CA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9541A7" w14:textId="12D2F66D" w:rsidR="0065448B" w:rsidRPr="0065448B" w:rsidRDefault="0065448B" w:rsidP="0065448B">
            <w:pPr>
              <w:shd w:val="clear" w:color="auto" w:fill="FFFFFF"/>
              <w:spacing w:after="0"/>
            </w:pPr>
            <w:bookmarkStart w:id="8" w:name="_Hlk229060830"/>
            <w:r w:rsidRPr="0065448B">
              <w:t>Level of spirituality</w:t>
            </w:r>
            <w:bookmarkEnd w:id="8"/>
          </w:p>
        </w:tc>
      </w:tr>
      <w:tr w:rsidR="0065448B" w14:paraId="0BAA747D" w14:textId="77777777" w:rsidTr="000D0D55">
        <w:trPr>
          <w:trHeight w:val="34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67B9ED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547F74" w14:textId="424479BB" w:rsidR="0065448B" w:rsidRPr="0065448B" w:rsidRDefault="0065448B" w:rsidP="0065448B">
            <w:pPr>
              <w:shd w:val="clear" w:color="auto" w:fill="FFFFFF"/>
              <w:spacing w:after="0"/>
            </w:pPr>
            <w:r w:rsidRPr="0065448B">
              <w:t>Ordinal</w:t>
            </w:r>
          </w:p>
        </w:tc>
      </w:tr>
      <w:tr w:rsidR="0065448B" w14:paraId="6A2418B2" w14:textId="77777777" w:rsidTr="000D0D55">
        <w:trPr>
          <w:trHeight w:val="42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5438FBE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BEE2592" w14:textId="57FED55F" w:rsidR="0065448B" w:rsidRPr="0065448B" w:rsidRDefault="0065448B" w:rsidP="0065448B">
            <w:pPr>
              <w:shd w:val="clear" w:color="auto" w:fill="FFFFFF"/>
              <w:spacing w:after="0"/>
            </w:pPr>
            <w:r w:rsidRPr="0065448B">
              <w:t>To what extent do you consider yourself a spiritual person?</w:t>
            </w:r>
            <w:r w:rsidRPr="0065448B">
              <w:br/>
            </w:r>
            <w:r w:rsidRPr="0065448B">
              <w:br/>
            </w:r>
            <w:r w:rsidRPr="0065448B">
              <w:rPr>
                <w:i/>
                <w:iCs/>
              </w:rPr>
              <w:t xml:space="preserve">(1: </w:t>
            </w:r>
            <w:bookmarkStart w:id="9" w:name="_Hlk229061038"/>
            <w:r w:rsidRPr="0065448B">
              <w:rPr>
                <w:i/>
                <w:iCs/>
              </w:rPr>
              <w:t>Very spiritual</w:t>
            </w:r>
            <w:bookmarkEnd w:id="9"/>
            <w:r w:rsidRPr="0065448B">
              <w:rPr>
                <w:i/>
                <w:iCs/>
              </w:rPr>
              <w:t xml:space="preserve">; 2: </w:t>
            </w:r>
            <w:bookmarkStart w:id="10" w:name="_Hlk229061044"/>
            <w:r w:rsidRPr="0065448B">
              <w:rPr>
                <w:i/>
                <w:iCs/>
              </w:rPr>
              <w:t xml:space="preserve">Moderately spiritual; </w:t>
            </w:r>
            <w:bookmarkEnd w:id="10"/>
            <w:r w:rsidRPr="0065448B">
              <w:rPr>
                <w:i/>
                <w:iCs/>
              </w:rPr>
              <w:t xml:space="preserve">3: </w:t>
            </w:r>
            <w:bookmarkStart w:id="11" w:name="_Hlk229061071"/>
            <w:r w:rsidRPr="0065448B">
              <w:rPr>
                <w:i/>
                <w:iCs/>
              </w:rPr>
              <w:t>Slightly spiritual</w:t>
            </w:r>
            <w:bookmarkEnd w:id="11"/>
            <w:r w:rsidRPr="0065448B">
              <w:rPr>
                <w:i/>
                <w:iCs/>
              </w:rPr>
              <w:t xml:space="preserve">; 4: </w:t>
            </w:r>
            <w:bookmarkStart w:id="12" w:name="_Hlk229061078"/>
            <w:r w:rsidRPr="0065448B">
              <w:rPr>
                <w:i/>
                <w:iCs/>
              </w:rPr>
              <w:t>Not spiritual at all</w:t>
            </w:r>
            <w:bookmarkEnd w:id="12"/>
            <w:r w:rsidRPr="0065448B">
              <w:rPr>
                <w:i/>
                <w:iCs/>
              </w:rPr>
              <w:t>)</w:t>
            </w:r>
          </w:p>
        </w:tc>
      </w:tr>
      <w:tr w:rsidR="0065448B" w14:paraId="3EBCE842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D44985" w14:textId="77777777" w:rsidR="0065448B" w:rsidRDefault="0065448B" w:rsidP="0065448B">
            <w:pPr>
              <w:widowControl w:val="0"/>
              <w:spacing w:after="0"/>
            </w:pPr>
            <w:r>
              <w:rPr>
                <w:b/>
                <w:bCs/>
              </w:rPr>
              <w:t xml:space="preserve">5.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4C49ED" w14:textId="1FED1976" w:rsidR="0065448B" w:rsidRPr="0065448B" w:rsidRDefault="0065448B" w:rsidP="0065448B">
            <w:pPr>
              <w:shd w:val="clear" w:color="auto" w:fill="FFFFFF"/>
              <w:spacing w:after="0"/>
            </w:pPr>
            <w:proofErr w:type="spellStart"/>
            <w:r w:rsidRPr="0065448B">
              <w:t>frq</w:t>
            </w:r>
            <w:proofErr w:type="spellEnd"/>
            <w:r w:rsidRPr="0065448B">
              <w:t>(</w:t>
            </w:r>
            <w:proofErr w:type="spellStart"/>
            <w:r w:rsidRPr="0065448B">
              <w:t>gss$sprtprsn</w:t>
            </w:r>
            <w:proofErr w:type="spellEnd"/>
            <w:r w:rsidRPr="0065448B">
              <w:t>, out = "v")</w:t>
            </w:r>
          </w:p>
        </w:tc>
      </w:tr>
      <w:tr w:rsidR="00123BC7" w14:paraId="572368AF" w14:textId="77777777" w:rsidTr="000D0D55">
        <w:trPr>
          <w:trHeight w:val="1123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26F9AD" w14:textId="77777777" w:rsidR="00123BC7" w:rsidRDefault="00123BC7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6.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45498D" w14:textId="5373423D" w:rsidR="00123BC7" w:rsidRDefault="0065448B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5448B">
              <w:rPr>
                <w:color w:val="434343"/>
              </w:rPr>
              <w:drawing>
                <wp:inline distT="0" distB="0" distL="0" distR="0" wp14:anchorId="07C0FC6C" wp14:editId="374E9333">
                  <wp:extent cx="3507828" cy="1873882"/>
                  <wp:effectExtent l="0" t="0" r="0" b="6350"/>
                  <wp:docPr id="371270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705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274" cy="189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48B" w14:paraId="7983B901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73DFD7" w14:textId="77777777" w:rsidR="0065448B" w:rsidRDefault="0065448B" w:rsidP="0065448B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CFD0A3" w14:textId="5F647760" w:rsidR="0065448B" w:rsidRPr="00186C8E" w:rsidRDefault="0065448B" w:rsidP="0065448B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r>
              <w:rPr>
                <w:color w:val="434343"/>
              </w:rPr>
              <w:t>The l</w:t>
            </w:r>
            <w:r w:rsidRPr="00C32D4D">
              <w:rPr>
                <w:color w:val="434343"/>
              </w:rPr>
              <w:t>evel of spirituality</w:t>
            </w:r>
            <w:r>
              <w:rPr>
                <w:color w:val="434343"/>
              </w:rPr>
              <w:t xml:space="preserve"> variable shows that </w:t>
            </w:r>
            <w:bookmarkStart w:id="13" w:name="_Hlk229060856"/>
            <w:r>
              <w:rPr>
                <w:color w:val="434343"/>
              </w:rPr>
              <w:t xml:space="preserve">28.42% of the respondents are very spiritual; </w:t>
            </w:r>
            <w:bookmarkEnd w:id="13"/>
            <w:r>
              <w:rPr>
                <w:color w:val="434343"/>
              </w:rPr>
              <w:t>32.66% of the respondents are moderately spiritual; 23.91% of the respondents are slightly spiritual, and 15.01% of the respondents are not spiritual at all.</w:t>
            </w:r>
          </w:p>
        </w:tc>
      </w:tr>
    </w:tbl>
    <w:p w14:paraId="4D951E62" w14:textId="78E350C0" w:rsidR="00123BC7" w:rsidRPr="00123BC7" w:rsidRDefault="00123BC7" w:rsidP="0065448B">
      <w:pPr>
        <w:pStyle w:val="numberingqs"/>
        <w:numPr>
          <w:ilvl w:val="0"/>
          <w:numId w:val="66"/>
        </w:numPr>
        <w:ind w:left="360"/>
        <w:rPr>
          <w:b/>
          <w:bCs/>
        </w:rPr>
      </w:pPr>
      <w:r w:rsidRPr="00123BC7">
        <w:rPr>
          <w:b/>
          <w:bCs/>
        </w:rPr>
        <w:lastRenderedPageBreak/>
        <w:t>Recode the variables</w:t>
      </w:r>
    </w:p>
    <w:p w14:paraId="6CBB65C6" w14:textId="77777777" w:rsidR="00123BC7" w:rsidRDefault="00123BC7" w:rsidP="00123BC7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 w:rsidRPr="00B71F63">
        <w:rPr>
          <w:color w:val="000000"/>
        </w:rPr>
        <w:t xml:space="preserve">Recode the responses of these variables one by one. </w:t>
      </w:r>
    </w:p>
    <w:p w14:paraId="11F5B8DD" w14:textId="77777777" w:rsidR="0065448B" w:rsidRPr="00C32D4D" w:rsidRDefault="0065448B" w:rsidP="0065448B">
      <w:pPr>
        <w:pStyle w:val="ListParagraph"/>
        <w:ind w:left="540" w:hanging="180"/>
      </w:pPr>
      <w:r w:rsidRPr="00C32D4D">
        <w:t>1 will be 4     Value label: [</w:t>
      </w:r>
      <w:bookmarkStart w:id="14" w:name="_Hlk229061244"/>
      <w:r w:rsidRPr="00C32D4D">
        <w:t xml:space="preserve">Very </w:t>
      </w:r>
      <w:bookmarkStart w:id="15" w:name="_Hlk229061120"/>
      <w:r>
        <w:t>religious</w:t>
      </w:r>
      <w:bookmarkEnd w:id="14"/>
      <w:bookmarkEnd w:id="15"/>
      <w:r w:rsidRPr="00C32D4D">
        <w:t>]</w:t>
      </w:r>
      <w:r>
        <w:t xml:space="preserve">               </w:t>
      </w:r>
      <w:r w:rsidRPr="00C32D4D">
        <w:t>Value label: [</w:t>
      </w:r>
      <w:bookmarkStart w:id="16" w:name="_Hlk229061261"/>
      <w:r w:rsidRPr="00C32D4D">
        <w:t>Very spiritual]</w:t>
      </w:r>
      <w:bookmarkEnd w:id="16"/>
    </w:p>
    <w:p w14:paraId="1AC1A9D7" w14:textId="6803E14A" w:rsidR="0065448B" w:rsidRPr="00C32D4D" w:rsidRDefault="0065448B" w:rsidP="0065448B">
      <w:pPr>
        <w:pStyle w:val="ListParagraph"/>
        <w:ind w:left="540" w:hanging="180"/>
      </w:pPr>
      <w:r w:rsidRPr="00C32D4D">
        <w:t xml:space="preserve">2 will be 3     </w:t>
      </w:r>
      <w:bookmarkStart w:id="17" w:name="_Hlk229061099"/>
      <w:r w:rsidRPr="00C32D4D">
        <w:t>Value label: [</w:t>
      </w:r>
      <w:bookmarkStart w:id="18" w:name="_Hlk229061247"/>
      <w:r w:rsidRPr="00C32D4D">
        <w:t xml:space="preserve">Moderately </w:t>
      </w:r>
      <w:r>
        <w:t>religious</w:t>
      </w:r>
      <w:bookmarkEnd w:id="18"/>
      <w:r w:rsidRPr="00C32D4D">
        <w:t>]</w:t>
      </w:r>
      <w:bookmarkEnd w:id="17"/>
      <w:r>
        <w:t xml:space="preserve">    </w:t>
      </w:r>
      <w:r w:rsidRPr="00C32D4D">
        <w:t>Value label: [</w:t>
      </w:r>
      <w:bookmarkStart w:id="19" w:name="_Hlk229061264"/>
      <w:r w:rsidRPr="00C32D4D">
        <w:t>Moderately spiritual</w:t>
      </w:r>
      <w:bookmarkEnd w:id="19"/>
      <w:r w:rsidRPr="00C32D4D">
        <w:t>]</w:t>
      </w:r>
    </w:p>
    <w:p w14:paraId="129D4F63" w14:textId="77777777" w:rsidR="0065448B" w:rsidRPr="00C32D4D" w:rsidRDefault="0065448B" w:rsidP="0065448B">
      <w:pPr>
        <w:pStyle w:val="ListParagraph"/>
        <w:ind w:left="540" w:hanging="180"/>
      </w:pPr>
      <w:bookmarkStart w:id="20" w:name="_Hlk229060417"/>
      <w:r w:rsidRPr="00C32D4D">
        <w:t xml:space="preserve">3 will be 2     </w:t>
      </w:r>
      <w:bookmarkStart w:id="21" w:name="_Hlk229061102"/>
      <w:r w:rsidRPr="00C32D4D">
        <w:t>Value label: [</w:t>
      </w:r>
      <w:bookmarkStart w:id="22" w:name="_Hlk229061252"/>
      <w:r w:rsidRPr="00C32D4D">
        <w:t xml:space="preserve">Slightly </w:t>
      </w:r>
      <w:r>
        <w:t>religious</w:t>
      </w:r>
      <w:bookmarkEnd w:id="22"/>
      <w:r>
        <w:t>]</w:t>
      </w:r>
      <w:bookmarkEnd w:id="21"/>
      <w:r>
        <w:t xml:space="preserve">           </w:t>
      </w:r>
      <w:r w:rsidRPr="00C32D4D">
        <w:t>Value label: [</w:t>
      </w:r>
      <w:bookmarkStart w:id="23" w:name="_Hlk229061268"/>
      <w:r w:rsidRPr="00C32D4D">
        <w:t>Slightly spiritual</w:t>
      </w:r>
      <w:r>
        <w:t>]</w:t>
      </w:r>
      <w:bookmarkEnd w:id="23"/>
    </w:p>
    <w:p w14:paraId="13CF4779" w14:textId="363D481A" w:rsidR="0065448B" w:rsidRPr="00F42EBC" w:rsidRDefault="0065448B" w:rsidP="0065448B">
      <w:pPr>
        <w:pStyle w:val="ListParagraph"/>
        <w:ind w:left="540" w:hanging="180"/>
      </w:pPr>
      <w:r w:rsidRPr="00C32D4D">
        <w:t xml:space="preserve">4 will be 1     </w:t>
      </w:r>
      <w:bookmarkStart w:id="24" w:name="_Hlk229061105"/>
      <w:r w:rsidRPr="00C32D4D">
        <w:t>Value label: [</w:t>
      </w:r>
      <w:bookmarkStart w:id="25" w:name="_Hlk229061257"/>
      <w:r w:rsidRPr="00C32D4D">
        <w:t xml:space="preserve">Not </w:t>
      </w:r>
      <w:r>
        <w:t>religious</w:t>
      </w:r>
      <w:r w:rsidRPr="00C32D4D">
        <w:t xml:space="preserve"> at all</w:t>
      </w:r>
      <w:bookmarkEnd w:id="25"/>
      <w:r w:rsidRPr="00C32D4D">
        <w:t>]</w:t>
      </w:r>
      <w:bookmarkEnd w:id="24"/>
      <w:r>
        <w:t xml:space="preserve">         </w:t>
      </w:r>
      <w:r w:rsidRPr="00C32D4D">
        <w:t>Value label: [</w:t>
      </w:r>
      <w:bookmarkStart w:id="26" w:name="_Hlk229061273"/>
      <w:r w:rsidRPr="00C32D4D">
        <w:t>Not spiritual at all]</w:t>
      </w:r>
      <w:bookmarkEnd w:id="20"/>
      <w:bookmarkEnd w:id="26"/>
    </w:p>
    <w:p w14:paraId="250D841D" w14:textId="51F5736C" w:rsidR="00123BC7" w:rsidRPr="00B71F63" w:rsidRDefault="00123BC7" w:rsidP="00123BC7">
      <w:pPr>
        <w:pBdr>
          <w:top w:val="nil"/>
          <w:left w:val="nil"/>
          <w:bottom w:val="nil"/>
          <w:right w:val="nil"/>
          <w:between w:val="nil"/>
        </w:pBdr>
        <w:spacing w:before="120"/>
      </w:pPr>
      <w:r w:rsidRPr="00B71F63">
        <w:rPr>
          <w:color w:val="000000"/>
        </w:rPr>
        <w:t xml:space="preserve">The new variable names will be </w:t>
      </w:r>
      <w:proofErr w:type="spellStart"/>
      <w:r w:rsidR="0065448B" w:rsidRPr="00C32D4D">
        <w:rPr>
          <w:b/>
          <w:bCs/>
          <w:i/>
          <w:iCs/>
          <w:color w:val="000000"/>
        </w:rPr>
        <w:t>relpersn</w:t>
      </w:r>
      <w:r w:rsidR="0065448B">
        <w:rPr>
          <w:b/>
          <w:bCs/>
          <w:i/>
          <w:iCs/>
          <w:color w:val="000000"/>
        </w:rPr>
        <w:t>reversed</w:t>
      </w:r>
      <w:proofErr w:type="spellEnd"/>
      <w:r w:rsidR="0065448B" w:rsidRPr="00C32D4D">
        <w:rPr>
          <w:b/>
          <w:bCs/>
          <w:i/>
          <w:iCs/>
          <w:color w:val="000000"/>
        </w:rPr>
        <w:t xml:space="preserve"> </w:t>
      </w:r>
      <w:r w:rsidR="0065448B" w:rsidRPr="00B71F63">
        <w:rPr>
          <w:color w:val="000000"/>
        </w:rPr>
        <w:t xml:space="preserve">and </w:t>
      </w:r>
      <w:bookmarkStart w:id="27" w:name="_Hlk229061148"/>
      <w:proofErr w:type="spellStart"/>
      <w:r w:rsidR="0065448B" w:rsidRPr="00C32D4D">
        <w:rPr>
          <w:b/>
          <w:bCs/>
          <w:i/>
          <w:iCs/>
          <w:color w:val="000000"/>
        </w:rPr>
        <w:t>sprtprsn</w:t>
      </w:r>
      <w:r w:rsidR="0065448B">
        <w:rPr>
          <w:b/>
          <w:bCs/>
          <w:i/>
          <w:iCs/>
          <w:color w:val="000000"/>
        </w:rPr>
        <w:t>reversed</w:t>
      </w:r>
      <w:proofErr w:type="spellEnd"/>
      <w:r w:rsidR="0065448B" w:rsidRPr="00C32D4D">
        <w:rPr>
          <w:b/>
          <w:bCs/>
          <w:i/>
          <w:iCs/>
          <w:color w:val="000000"/>
        </w:rPr>
        <w:t xml:space="preserve"> </w:t>
      </w:r>
      <w:bookmarkEnd w:id="27"/>
      <w:r w:rsidRPr="00B71F63">
        <w:rPr>
          <w:color w:val="000000"/>
        </w:rPr>
        <w:t>respectively. You will recode these variables by applying the “(2) reversing values” procedure.</w:t>
      </w:r>
    </w:p>
    <w:tbl>
      <w:tblPr>
        <w:tblW w:w="9705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8265"/>
      </w:tblGrid>
      <w:tr w:rsidR="00123BC7" w14:paraId="3C618220" w14:textId="77777777" w:rsidTr="000D0D55">
        <w:trPr>
          <w:trHeight w:val="893"/>
        </w:trPr>
        <w:tc>
          <w:tcPr>
            <w:tcW w:w="144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921FC9" w14:textId="77777777" w:rsidR="00123BC7" w:rsidRDefault="00123BC7" w:rsidP="000D0D55">
            <w:pPr>
              <w:widowControl w:val="0"/>
              <w:jc w:val="center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826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9A7B62" w14:textId="77777777" w:rsidR="0065448B" w:rsidRPr="00C32D4D" w:rsidRDefault="0065448B" w:rsidP="0065448B">
            <w:pPr>
              <w:widowControl w:val="0"/>
              <w:spacing w:after="0"/>
            </w:pPr>
            <w:proofErr w:type="spellStart"/>
            <w:r w:rsidRPr="00C32D4D">
              <w:t>gss$relpersnreversed</w:t>
            </w:r>
            <w:proofErr w:type="spellEnd"/>
            <w:r w:rsidRPr="00C32D4D">
              <w:t xml:space="preserve"> &lt;- </w:t>
            </w:r>
          </w:p>
          <w:p w14:paraId="3F7C1C91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rec(</w:t>
            </w:r>
            <w:proofErr w:type="spellStart"/>
            <w:r w:rsidRPr="00C32D4D">
              <w:t>gss$relpersn</w:t>
            </w:r>
            <w:proofErr w:type="spellEnd"/>
            <w:r w:rsidRPr="00C32D4D">
              <w:t>, rec =</w:t>
            </w:r>
          </w:p>
          <w:p w14:paraId="1760C8D6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 xml:space="preserve">"1 = 4 [Very religious]; </w:t>
            </w:r>
          </w:p>
          <w:p w14:paraId="77056B44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2 = 3 [Moderately religious];</w:t>
            </w:r>
          </w:p>
          <w:p w14:paraId="25F11261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3 = 2 [Slightly religious];</w:t>
            </w:r>
          </w:p>
          <w:p w14:paraId="2C5AE4B0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4 = 1 [Not religious at all]",</w:t>
            </w:r>
          </w:p>
          <w:p w14:paraId="3603F86C" w14:textId="77777777" w:rsidR="0065448B" w:rsidRPr="00C32D4D" w:rsidRDefault="0065448B" w:rsidP="0065448B">
            <w:pPr>
              <w:widowControl w:val="0"/>
              <w:spacing w:after="0"/>
            </w:pPr>
            <w:proofErr w:type="spellStart"/>
            <w:r w:rsidRPr="00C32D4D">
              <w:t>var.label</w:t>
            </w:r>
            <w:proofErr w:type="spellEnd"/>
            <w:r w:rsidRPr="00C32D4D">
              <w:t xml:space="preserve"> = "Recoded subjective religiosity")</w:t>
            </w:r>
          </w:p>
          <w:p w14:paraId="515E21D2" w14:textId="77777777" w:rsidR="0065448B" w:rsidRPr="00C32D4D" w:rsidRDefault="0065448B" w:rsidP="0065448B">
            <w:pPr>
              <w:widowControl w:val="0"/>
              <w:spacing w:after="0"/>
            </w:pPr>
          </w:p>
          <w:p w14:paraId="23446648" w14:textId="77777777" w:rsidR="0065448B" w:rsidRPr="00C32D4D" w:rsidRDefault="0065448B" w:rsidP="0065448B">
            <w:pPr>
              <w:widowControl w:val="0"/>
              <w:spacing w:after="0"/>
            </w:pPr>
            <w:proofErr w:type="spellStart"/>
            <w:r w:rsidRPr="00C32D4D">
              <w:t>gss$sprtprsnreversed</w:t>
            </w:r>
            <w:proofErr w:type="spellEnd"/>
            <w:r w:rsidRPr="00C32D4D">
              <w:t xml:space="preserve"> &lt;- </w:t>
            </w:r>
          </w:p>
          <w:p w14:paraId="1214AEB4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rec(</w:t>
            </w:r>
            <w:proofErr w:type="spellStart"/>
            <w:r w:rsidRPr="00C32D4D">
              <w:t>gss$sprtprsn</w:t>
            </w:r>
            <w:proofErr w:type="spellEnd"/>
            <w:r w:rsidRPr="00C32D4D">
              <w:t>, rec =</w:t>
            </w:r>
          </w:p>
          <w:p w14:paraId="3E7EDB00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 xml:space="preserve">"1 = 4 [Very spiritual]; </w:t>
            </w:r>
          </w:p>
          <w:p w14:paraId="23A45DE7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2 = 3 [Moderately spiritual];</w:t>
            </w:r>
          </w:p>
          <w:p w14:paraId="73B324A8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3 = 2 [Slightly spiritual];</w:t>
            </w:r>
          </w:p>
          <w:p w14:paraId="3A9234A5" w14:textId="77777777" w:rsidR="0065448B" w:rsidRPr="00C32D4D" w:rsidRDefault="0065448B" w:rsidP="0065448B">
            <w:pPr>
              <w:widowControl w:val="0"/>
              <w:spacing w:after="0"/>
            </w:pPr>
            <w:r w:rsidRPr="00C32D4D">
              <w:t>4 = 1 [Not spiritual at all]",</w:t>
            </w:r>
          </w:p>
          <w:p w14:paraId="5C04BA07" w14:textId="15FA8246" w:rsidR="00123BC7" w:rsidRDefault="0065448B" w:rsidP="0065448B">
            <w:pPr>
              <w:widowControl w:val="0"/>
              <w:spacing w:after="0"/>
              <w:rPr>
                <w:i/>
                <w:iCs/>
              </w:rPr>
            </w:pPr>
            <w:proofErr w:type="spellStart"/>
            <w:r w:rsidRPr="00C32D4D">
              <w:t>var.label</w:t>
            </w:r>
            <w:proofErr w:type="spellEnd"/>
            <w:r w:rsidRPr="00C32D4D">
              <w:t xml:space="preserve"> = "Recoded level of spirituality")</w:t>
            </w:r>
          </w:p>
        </w:tc>
      </w:tr>
    </w:tbl>
    <w:p w14:paraId="03C9C877" w14:textId="77777777" w:rsidR="00123BC7" w:rsidRDefault="00123BC7" w:rsidP="0065448B">
      <w:pPr>
        <w:pStyle w:val="numberingqs"/>
        <w:numPr>
          <w:ilvl w:val="0"/>
          <w:numId w:val="66"/>
        </w:numPr>
        <w:spacing w:before="240"/>
        <w:ind w:left="360"/>
      </w:pPr>
      <w:bookmarkStart w:id="28" w:name="_Hlk229060018"/>
      <w:r>
        <w:rPr>
          <w:b/>
          <w:bCs/>
        </w:rPr>
        <w:t>Compute the index variable</w:t>
      </w:r>
    </w:p>
    <w:bookmarkEnd w:id="28"/>
    <w:p w14:paraId="008FCFA7" w14:textId="77777777" w:rsidR="0065448B" w:rsidRDefault="0065448B" w:rsidP="000D0D5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C</w:t>
      </w:r>
      <w:r w:rsidRPr="00B71F63">
        <w:rPr>
          <w:color w:val="000000"/>
        </w:rPr>
        <w:t xml:space="preserve">reate an index variable using </w:t>
      </w:r>
      <w:bookmarkStart w:id="29" w:name="_Hlk229061353"/>
      <w:proofErr w:type="spellStart"/>
      <w:r w:rsidRPr="00C32D4D">
        <w:rPr>
          <w:b/>
          <w:bCs/>
          <w:i/>
          <w:iCs/>
          <w:color w:val="000000"/>
        </w:rPr>
        <w:t>relpersnreversed</w:t>
      </w:r>
      <w:proofErr w:type="spellEnd"/>
      <w:r w:rsidRPr="00C32D4D">
        <w:rPr>
          <w:b/>
          <w:bCs/>
          <w:i/>
          <w:iCs/>
          <w:color w:val="000000"/>
        </w:rPr>
        <w:t xml:space="preserve"> </w:t>
      </w:r>
      <w:bookmarkEnd w:id="29"/>
      <w:r w:rsidRPr="00B71F63">
        <w:rPr>
          <w:color w:val="000000"/>
        </w:rPr>
        <w:t xml:space="preserve">and </w:t>
      </w:r>
      <w:bookmarkStart w:id="30" w:name="_Hlk229061357"/>
      <w:proofErr w:type="spellStart"/>
      <w:r w:rsidRPr="00C32D4D">
        <w:rPr>
          <w:b/>
          <w:bCs/>
          <w:i/>
          <w:iCs/>
          <w:color w:val="000000"/>
        </w:rPr>
        <w:t>sprtprsnreversed</w:t>
      </w:r>
      <w:bookmarkEnd w:id="30"/>
      <w:proofErr w:type="spellEnd"/>
      <w:r w:rsidRPr="00B71F63">
        <w:rPr>
          <w:color w:val="000000"/>
        </w:rPr>
        <w:t xml:space="preserve">. </w:t>
      </w:r>
    </w:p>
    <w:p w14:paraId="281DDF35" w14:textId="77777777" w:rsidR="0065448B" w:rsidRPr="00B71F63" w:rsidRDefault="0065448B" w:rsidP="0065448B">
      <w:pPr>
        <w:pBdr>
          <w:top w:val="nil"/>
          <w:left w:val="nil"/>
          <w:bottom w:val="nil"/>
          <w:right w:val="nil"/>
          <w:between w:val="nil"/>
        </w:pBdr>
        <w:spacing w:before="120"/>
      </w:pPr>
      <w:r w:rsidRPr="00B71F63">
        <w:rPr>
          <w:color w:val="000000"/>
        </w:rPr>
        <w:t xml:space="preserve">The name of the new variable will be </w:t>
      </w:r>
      <w:bookmarkStart w:id="31" w:name="_Hlk229061346"/>
      <w:proofErr w:type="spellStart"/>
      <w:r>
        <w:rPr>
          <w:b/>
          <w:bCs/>
          <w:i/>
          <w:iCs/>
          <w:color w:val="000000"/>
        </w:rPr>
        <w:t>relspiindex</w:t>
      </w:r>
      <w:proofErr w:type="spellEnd"/>
      <w:r w:rsidRPr="00B71F63">
        <w:rPr>
          <w:i/>
          <w:iCs/>
          <w:color w:val="000000"/>
        </w:rPr>
        <w:t xml:space="preserve"> </w:t>
      </w:r>
      <w:bookmarkEnd w:id="31"/>
      <w:r w:rsidRPr="00C32D4D">
        <w:rPr>
          <w:color w:val="000000"/>
        </w:rPr>
        <w:t xml:space="preserve">(Variable label: </w:t>
      </w:r>
      <w:bookmarkStart w:id="32" w:name="_Hlk229061375"/>
      <w:r w:rsidRPr="00C32D4D">
        <w:rPr>
          <w:color w:val="000000"/>
        </w:rPr>
        <w:t>The religiosity and spirituality index score</w:t>
      </w:r>
      <w:bookmarkEnd w:id="32"/>
      <w:r w:rsidRPr="00C32D4D">
        <w:rPr>
          <w:color w:val="000000"/>
        </w:rPr>
        <w:t>).</w:t>
      </w:r>
    </w:p>
    <w:tbl>
      <w:tblPr>
        <w:tblW w:w="9690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8265"/>
      </w:tblGrid>
      <w:tr w:rsidR="00123BC7" w14:paraId="06842256" w14:textId="77777777" w:rsidTr="000D0D55">
        <w:trPr>
          <w:trHeight w:val="619"/>
        </w:trPr>
        <w:tc>
          <w:tcPr>
            <w:tcW w:w="142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4462AC" w14:textId="77777777" w:rsidR="00123BC7" w:rsidRDefault="00123BC7" w:rsidP="000D0D55">
            <w:pPr>
              <w:widowControl w:val="0"/>
              <w:jc w:val="center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826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1A6E97" w14:textId="77777777" w:rsidR="0065448B" w:rsidRPr="005632D3" w:rsidRDefault="0065448B" w:rsidP="0065448B">
            <w:pPr>
              <w:widowControl w:val="0"/>
              <w:spacing w:after="0"/>
            </w:pPr>
            <w:proofErr w:type="spellStart"/>
            <w:r w:rsidRPr="005632D3">
              <w:t>gss$relspiindex</w:t>
            </w:r>
            <w:proofErr w:type="spellEnd"/>
            <w:r w:rsidRPr="005632D3">
              <w:t xml:space="preserve"> &lt;- structure(</w:t>
            </w:r>
            <w:proofErr w:type="spellStart"/>
            <w:r w:rsidRPr="005632D3">
              <w:t>rowMeans</w:t>
            </w:r>
            <w:proofErr w:type="spellEnd"/>
            <w:r w:rsidRPr="005632D3">
              <w:t>(</w:t>
            </w:r>
          </w:p>
          <w:p w14:paraId="5F116095" w14:textId="77777777" w:rsidR="0065448B" w:rsidRPr="005632D3" w:rsidRDefault="0065448B" w:rsidP="0065448B">
            <w:pPr>
              <w:widowControl w:val="0"/>
              <w:spacing w:after="0"/>
            </w:pPr>
            <w:proofErr w:type="spellStart"/>
            <w:r w:rsidRPr="005632D3">
              <w:t>gss</w:t>
            </w:r>
            <w:proofErr w:type="spellEnd"/>
            <w:r w:rsidRPr="005632D3">
              <w:t>[, c("</w:t>
            </w:r>
            <w:proofErr w:type="spellStart"/>
            <w:r w:rsidRPr="005632D3">
              <w:t>relpersnreversed</w:t>
            </w:r>
            <w:proofErr w:type="spellEnd"/>
            <w:r w:rsidRPr="005632D3">
              <w:t>", "</w:t>
            </w:r>
            <w:proofErr w:type="spellStart"/>
            <w:r w:rsidRPr="005632D3">
              <w:t>sprtprsnreversed</w:t>
            </w:r>
            <w:proofErr w:type="spellEnd"/>
            <w:r w:rsidRPr="005632D3">
              <w:t>")]),</w:t>
            </w:r>
          </w:p>
          <w:p w14:paraId="3C28DBC6" w14:textId="38B32A24" w:rsidR="00123BC7" w:rsidRDefault="0065448B" w:rsidP="0065448B">
            <w:pPr>
              <w:widowControl w:val="0"/>
              <w:spacing w:after="0"/>
              <w:rPr>
                <w:i/>
                <w:iCs/>
              </w:rPr>
            </w:pPr>
            <w:r w:rsidRPr="005632D3">
              <w:t>label = "</w:t>
            </w:r>
            <w:bookmarkStart w:id="33" w:name="_Hlk229061592"/>
            <w:r w:rsidRPr="005632D3">
              <w:t>The religiosity and spirituality index score</w:t>
            </w:r>
            <w:bookmarkEnd w:id="33"/>
            <w:r w:rsidRPr="005632D3">
              <w:t>")</w:t>
            </w:r>
          </w:p>
        </w:tc>
      </w:tr>
    </w:tbl>
    <w:p w14:paraId="1625E3D5" w14:textId="50A187B2" w:rsidR="00123BC7" w:rsidRPr="00B71F63" w:rsidRDefault="00123BC7" w:rsidP="0065448B">
      <w:pPr>
        <w:pStyle w:val="numberingqs"/>
        <w:numPr>
          <w:ilvl w:val="0"/>
          <w:numId w:val="66"/>
        </w:numPr>
        <w:spacing w:before="240"/>
        <w:ind w:left="360"/>
        <w:rPr>
          <w:b/>
          <w:bCs/>
        </w:rPr>
      </w:pPr>
      <w:r w:rsidRPr="00B71F63">
        <w:rPr>
          <w:b/>
          <w:bCs/>
        </w:rPr>
        <w:t xml:space="preserve">Descriptive table of </w:t>
      </w:r>
      <w:proofErr w:type="spellStart"/>
      <w:r w:rsidR="0065448B" w:rsidRPr="00C32D4D">
        <w:rPr>
          <w:b/>
          <w:bCs/>
          <w:i/>
          <w:iCs/>
          <w:color w:val="000000"/>
        </w:rPr>
        <w:t>relspiindex</w:t>
      </w:r>
      <w:proofErr w:type="spellEnd"/>
      <w:r w:rsidR="0065448B" w:rsidRPr="00C32D4D">
        <w:rPr>
          <w:b/>
          <w:bCs/>
          <w:i/>
          <w:iCs/>
          <w:color w:val="000000"/>
        </w:rPr>
        <w:t xml:space="preserve"> </w:t>
      </w:r>
      <w:r w:rsidRPr="00B71F63">
        <w:rPr>
          <w:b/>
          <w:bCs/>
          <w:i/>
          <w:iCs/>
          <w:color w:val="000000"/>
        </w:rPr>
        <w:t>variable</w:t>
      </w:r>
    </w:p>
    <w:p w14:paraId="46A22AC2" w14:textId="77777777" w:rsidR="00123BC7" w:rsidRPr="00B71F63" w:rsidRDefault="00123BC7" w:rsidP="00123BC7">
      <w:r w:rsidRPr="00B71F63">
        <w:t>Create a descriptive table. Paste the code you used. Paste the output (</w:t>
      </w:r>
      <w:hyperlink r:id="rId13">
        <w:r w:rsidRPr="00B71F63">
          <w:t>take a screenshot</w:t>
        </w:r>
      </w:hyperlink>
      <w:r w:rsidRPr="00B71F63">
        <w:t xml:space="preserve"> of the output, not all screen) and interpret it.</w:t>
      </w:r>
    </w:p>
    <w:tbl>
      <w:tblPr>
        <w:tblW w:w="964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515"/>
      </w:tblGrid>
      <w:tr w:rsidR="0065448B" w14:paraId="38172973" w14:textId="77777777" w:rsidTr="000D0D55">
        <w:trPr>
          <w:trHeight w:val="232"/>
        </w:trPr>
        <w:tc>
          <w:tcPr>
            <w:tcW w:w="213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64F4026" w14:textId="77777777" w:rsidR="0065448B" w:rsidRDefault="0065448B" w:rsidP="0065448B">
            <w:pPr>
              <w:widowControl w:val="0"/>
            </w:pPr>
            <w:r>
              <w:rPr>
                <w:b/>
                <w:bCs/>
              </w:rPr>
              <w:t>1. Code (-5):</w:t>
            </w:r>
          </w:p>
        </w:tc>
        <w:tc>
          <w:tcPr>
            <w:tcW w:w="75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5CCC52" w14:textId="45DC8072" w:rsidR="0065448B" w:rsidRDefault="0065448B" w:rsidP="0065448B">
            <w:pPr>
              <w:widowControl w:val="0"/>
            </w:pPr>
            <w:proofErr w:type="spellStart"/>
            <w:r w:rsidRPr="005632D3">
              <w:t>descr</w:t>
            </w:r>
            <w:proofErr w:type="spellEnd"/>
            <w:r w:rsidRPr="005632D3">
              <w:t>(</w:t>
            </w:r>
            <w:proofErr w:type="spellStart"/>
            <w:r w:rsidRPr="005632D3">
              <w:t>gss$relspiindex</w:t>
            </w:r>
            <w:proofErr w:type="spellEnd"/>
            <w:r w:rsidRPr="005632D3">
              <w:t>, out = "v", show = "short")</w:t>
            </w:r>
          </w:p>
        </w:tc>
      </w:tr>
      <w:tr w:rsidR="0065448B" w14:paraId="45CD85CD" w14:textId="77777777" w:rsidTr="000D0D55">
        <w:trPr>
          <w:trHeight w:val="763"/>
        </w:trPr>
        <w:tc>
          <w:tcPr>
            <w:tcW w:w="213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9DFB70" w14:textId="77777777" w:rsidR="0065448B" w:rsidRDefault="0065448B" w:rsidP="0065448B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2. Table </w:t>
            </w:r>
            <w:bookmarkStart w:id="34" w:name="_Hlk229060135"/>
            <w:r>
              <w:rPr>
                <w:b/>
                <w:bCs/>
              </w:rPr>
              <w:t>(25 points):</w:t>
            </w:r>
            <w:bookmarkEnd w:id="34"/>
          </w:p>
        </w:tc>
        <w:tc>
          <w:tcPr>
            <w:tcW w:w="75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C3EFA6" w14:textId="33B704C9" w:rsidR="0065448B" w:rsidRDefault="0065448B" w:rsidP="0065448B">
            <w:pPr>
              <w:widowControl w:val="0"/>
            </w:pPr>
            <w:r w:rsidRPr="00536B42">
              <w:rPr>
                <w:noProof/>
              </w:rPr>
              <w:drawing>
                <wp:inline distT="0" distB="0" distL="0" distR="0" wp14:anchorId="0F3F6D50" wp14:editId="0F515BD3">
                  <wp:extent cx="4589145" cy="1024255"/>
                  <wp:effectExtent l="0" t="0" r="0" b="4445"/>
                  <wp:docPr id="1030693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6930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145" cy="10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48B" w14:paraId="17BE3188" w14:textId="77777777" w:rsidTr="000D0D55">
        <w:trPr>
          <w:trHeight w:val="502"/>
        </w:trPr>
        <w:tc>
          <w:tcPr>
            <w:tcW w:w="213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92E2C9" w14:textId="77777777" w:rsidR="0065448B" w:rsidRDefault="0065448B" w:rsidP="0065448B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3.Interpretation (30 points):</w:t>
            </w:r>
          </w:p>
        </w:tc>
        <w:tc>
          <w:tcPr>
            <w:tcW w:w="75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1326A4" w14:textId="1F6EFA9E" w:rsidR="0065448B" w:rsidRDefault="0065448B" w:rsidP="0065448B">
            <w:pPr>
              <w:widowControl w:val="0"/>
            </w:pPr>
            <w:r w:rsidRPr="005632D3">
              <w:t>The religiosity and spirituality index score</w:t>
            </w:r>
            <w:r>
              <w:t xml:space="preserve"> of the respondents is 2.53 out of 4, with standard deviation 0.92.</w:t>
            </w:r>
          </w:p>
        </w:tc>
      </w:tr>
    </w:tbl>
    <w:p w14:paraId="0F79C55C" w14:textId="77777777" w:rsidR="00123BC7" w:rsidRPr="00686D9A" w:rsidRDefault="00123BC7" w:rsidP="00686D9A"/>
    <w:sectPr w:rsidR="00123BC7" w:rsidRPr="00686D9A">
      <w:footerReference w:type="even" r:id="rId15"/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8D85" w14:textId="77777777" w:rsidR="00AF0F65" w:rsidRDefault="00AF0F65" w:rsidP="008A74D6">
      <w:r>
        <w:separator/>
      </w:r>
    </w:p>
  </w:endnote>
  <w:endnote w:type="continuationSeparator" w:id="0">
    <w:p w14:paraId="6FC0D74A" w14:textId="77777777" w:rsidR="00AF0F65" w:rsidRDefault="00AF0F65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2CA185A1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B90372C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296B713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9E40DB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44FD" w14:textId="77777777" w:rsidR="00AF0F65" w:rsidRDefault="00AF0F65" w:rsidP="008A74D6">
      <w:r>
        <w:separator/>
      </w:r>
    </w:p>
  </w:footnote>
  <w:footnote w:type="continuationSeparator" w:id="0">
    <w:p w14:paraId="3C1E0118" w14:textId="77777777" w:rsidR="00AF0F65" w:rsidRDefault="00AF0F65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13F0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CA56D0B0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31A090E"/>
    <w:multiLevelType w:val="hybridMultilevel"/>
    <w:tmpl w:val="FCA2567C"/>
    <w:lvl w:ilvl="0" w:tplc="1EA8586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7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0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3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4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3F7499"/>
    <w:multiLevelType w:val="hybridMultilevel"/>
    <w:tmpl w:val="6BFE5E84"/>
    <w:lvl w:ilvl="0" w:tplc="7B609BE2">
      <w:start w:val="2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4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7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8675001"/>
    <w:multiLevelType w:val="hybridMultilevel"/>
    <w:tmpl w:val="16E4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2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4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8"/>
  </w:num>
  <w:num w:numId="2" w16cid:durableId="1348364141">
    <w:abstractNumId w:val="41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2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5"/>
  </w:num>
  <w:num w:numId="10" w16cid:durableId="1883206063">
    <w:abstractNumId w:val="53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6"/>
  </w:num>
  <w:num w:numId="15" w16cid:durableId="884176505">
    <w:abstractNumId w:val="16"/>
  </w:num>
  <w:num w:numId="16" w16cid:durableId="241450154">
    <w:abstractNumId w:val="43"/>
  </w:num>
  <w:num w:numId="17" w16cid:durableId="1162551816">
    <w:abstractNumId w:val="58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4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7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4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5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5"/>
  </w:num>
  <w:num w:numId="40" w16cid:durableId="1942686710">
    <w:abstractNumId w:val="57"/>
  </w:num>
  <w:num w:numId="41" w16cid:durableId="1805729932">
    <w:abstractNumId w:val="40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4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3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2"/>
  </w:num>
  <w:num w:numId="53" w16cid:durableId="1520924612">
    <w:abstractNumId w:val="12"/>
  </w:num>
  <w:num w:numId="54" w16cid:durableId="1773697918">
    <w:abstractNumId w:val="59"/>
  </w:num>
  <w:num w:numId="55" w16cid:durableId="872617011">
    <w:abstractNumId w:val="7"/>
  </w:num>
  <w:num w:numId="56" w16cid:durableId="1531794495">
    <w:abstractNumId w:val="36"/>
  </w:num>
  <w:num w:numId="57" w16cid:durableId="1622414410">
    <w:abstractNumId w:val="6"/>
  </w:num>
  <w:num w:numId="58" w16cid:durableId="1543709076">
    <w:abstractNumId w:val="39"/>
  </w:num>
  <w:num w:numId="59" w16cid:durableId="625041334">
    <w:abstractNumId w:val="61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4"/>
  </w:num>
  <w:num w:numId="64" w16cid:durableId="791364158">
    <w:abstractNumId w:val="60"/>
  </w:num>
  <w:num w:numId="65" w16cid:durableId="2075816552">
    <w:abstractNumId w:val="35"/>
  </w:num>
  <w:num w:numId="66" w16cid:durableId="51005595">
    <w:abstractNumId w:val="5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45"/>
    <w:rsid w:val="0001132F"/>
    <w:rsid w:val="00021B47"/>
    <w:rsid w:val="000338AD"/>
    <w:rsid w:val="00082E2F"/>
    <w:rsid w:val="000B1671"/>
    <w:rsid w:val="000D464F"/>
    <w:rsid w:val="00123BC7"/>
    <w:rsid w:val="0014385E"/>
    <w:rsid w:val="001C233E"/>
    <w:rsid w:val="001C59A2"/>
    <w:rsid w:val="001E174B"/>
    <w:rsid w:val="00237F14"/>
    <w:rsid w:val="002664CF"/>
    <w:rsid w:val="00272307"/>
    <w:rsid w:val="002B16F2"/>
    <w:rsid w:val="003310E6"/>
    <w:rsid w:val="003444FA"/>
    <w:rsid w:val="003A4445"/>
    <w:rsid w:val="003C1C23"/>
    <w:rsid w:val="003E431E"/>
    <w:rsid w:val="003E57B2"/>
    <w:rsid w:val="0047353C"/>
    <w:rsid w:val="004D3AA3"/>
    <w:rsid w:val="00513DAA"/>
    <w:rsid w:val="005B296E"/>
    <w:rsid w:val="00604F47"/>
    <w:rsid w:val="0062648A"/>
    <w:rsid w:val="0065448B"/>
    <w:rsid w:val="00663A30"/>
    <w:rsid w:val="0067106F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8D5C7C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AF0F65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320CF"/>
  <w15:docId w15:val="{37D68257-7FD9-9644-94EA-41DE3370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uiPriority w:val="34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">
    <w:name w:val="Numbering"/>
    <w:basedOn w:val="ListParagraph"/>
    <w:qFormat/>
    <w:rsid w:val="00123BC7"/>
    <w:pPr>
      <w:numPr>
        <w:numId w:val="0"/>
      </w:numPr>
      <w:tabs>
        <w:tab w:val="num" w:pos="720"/>
      </w:tabs>
      <w:spacing w:before="120"/>
      <w:ind w:left="720" w:hanging="720"/>
      <w:contextualSpacing w:val="0"/>
    </w:pPr>
    <w:rPr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123BC7"/>
    <w:rPr>
      <w:rFonts w:ascii="Arial" w:eastAsia="Arial" w:hAnsi="Arial" w:cs="Arial"/>
      <w:b/>
      <w:b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tezcan.gitbook.io/lect/all-lectures-and-labs/guidelines-and-rubrics/how-to-take-a-screenshot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tezcan.gitbook.io/lect/all-lectures-and-labs/guidelines-and-rubrics/how-to-take-a-screenshot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ttezcan.gitbook.io/lect/all-lectures-and-labs/guidelines-and-rubrics/how-to-take-a-screenshot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assignment_template.dotx</Template>
  <TotalTime>6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3</cp:revision>
  <dcterms:created xsi:type="dcterms:W3CDTF">2026-05-11T18:29:00Z</dcterms:created>
  <dcterms:modified xsi:type="dcterms:W3CDTF">2026-05-11T18:35:00Z</dcterms:modified>
</cp:coreProperties>
</file>