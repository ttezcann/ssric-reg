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1851" w14:textId="111866F5" w:rsidR="005241AD" w:rsidRPr="002D49C0" w:rsidRDefault="005241AD" w:rsidP="005241AD">
      <w:pPr>
        <w:pStyle w:val="Title"/>
      </w:pPr>
      <w:r>
        <w:t>RStudio lab assignment: sampling</w:t>
      </w:r>
    </w:p>
    <w:p w14:paraId="56BFAF5E" w14:textId="77777777" w:rsidR="00686D9A" w:rsidRDefault="00686D9A" w:rsidP="00686D9A">
      <w:pPr>
        <w:pStyle w:val="Heading1Left"/>
      </w:pPr>
      <w:r>
        <w:t>Assignment instructions</w:t>
      </w:r>
    </w:p>
    <w:p w14:paraId="64651CC5" w14:textId="77777777" w:rsidR="00896986" w:rsidRDefault="00896986" w:rsidP="00896986">
      <w:r>
        <w:t>In this assignment, you will compare different kinds of samples from GSS.</w:t>
      </w:r>
    </w:p>
    <w:p w14:paraId="160D8CFB" w14:textId="28441A28" w:rsidR="00896986" w:rsidRDefault="00896986" w:rsidP="00896986">
      <w:r>
        <w:t xml:space="preserve">To compare the different samples, you will use the means for the </w:t>
      </w:r>
      <w:bookmarkStart w:id="0" w:name="_Hlk229401431"/>
      <w:r w:rsidR="0093462D">
        <w:rPr>
          <w:b/>
          <w:color w:val="9F1616"/>
        </w:rPr>
        <w:t>r</w:t>
      </w:r>
      <w:r w:rsidR="0093462D" w:rsidRPr="0093462D">
        <w:rPr>
          <w:b/>
          <w:color w:val="9F1616"/>
        </w:rPr>
        <w:t>espondents' occupational prestige score</w:t>
      </w:r>
      <w:bookmarkEnd w:id="0"/>
      <w:r w:rsidRPr="00C74AAD">
        <w:rPr>
          <w:b/>
          <w:color w:val="9F1616"/>
        </w:rPr>
        <w:t xml:space="preserve"> </w:t>
      </w:r>
      <w:r>
        <w:t>(</w:t>
      </w:r>
      <w:bookmarkStart w:id="1" w:name="_Hlk229401373"/>
      <w:r w:rsidR="0093462D" w:rsidRPr="0093462D">
        <w:rPr>
          <w:b/>
          <w:i/>
        </w:rPr>
        <w:t>prestg10</w:t>
      </w:r>
      <w:bookmarkEnd w:id="1"/>
      <w:r>
        <w:t xml:space="preserve">). </w:t>
      </w:r>
    </w:p>
    <w:p w14:paraId="20E643BD" w14:textId="5AC8B7F4" w:rsidR="00896986" w:rsidRDefault="00896986" w:rsidP="00896986">
      <w:r>
        <w:t xml:space="preserve">Specifically, you will compare the overall sample mean (all GSS respondents) to various kinds of samples of the GSS data, including non-random, </w:t>
      </w:r>
      <w:r w:rsidR="002A2A1E">
        <w:t>30</w:t>
      </w:r>
      <w:r>
        <w:t xml:space="preserve">% simple random, and </w:t>
      </w:r>
      <w:r w:rsidR="002A2A1E">
        <w:t>2</w:t>
      </w:r>
      <w:r>
        <w:t xml:space="preserve">0% systematic random samples. </w:t>
      </w:r>
    </w:p>
    <w:p w14:paraId="3CC1793C" w14:textId="77777777" w:rsidR="00896986" w:rsidRDefault="00896986" w:rsidP="00896986">
      <w:r>
        <w:t xml:space="preserve">Since different kinds of samples have different degrees of sampling error, the means from different kinds of samples will also differ. In this assignment, you will interpret means from different samples to see if samples with larger potential errors yield means that are very different from the GSS sample mean. </w:t>
      </w:r>
    </w:p>
    <w:p w14:paraId="12B783BD" w14:textId="1B21A0F9" w:rsidR="00B17E9A" w:rsidRDefault="00896986" w:rsidP="00896986">
      <w:r>
        <w:t xml:space="preserve">Throughout this assignment, consider “substantially different” if the </w:t>
      </w:r>
      <w:r w:rsidR="0093462D">
        <w:rPr>
          <w:b/>
          <w:color w:val="9F1616"/>
        </w:rPr>
        <w:t>r</w:t>
      </w:r>
      <w:r w:rsidR="0093462D" w:rsidRPr="0093462D">
        <w:rPr>
          <w:b/>
          <w:color w:val="9F1616"/>
        </w:rPr>
        <w:t>espondents' occupational prestige score</w:t>
      </w:r>
      <w:r>
        <w:t xml:space="preserve"> differs by more than </w:t>
      </w:r>
      <w:r w:rsidR="0093462D">
        <w:rPr>
          <w:b/>
        </w:rPr>
        <w:t>1</w:t>
      </w:r>
      <w:r>
        <w:rPr>
          <w:b/>
        </w:rPr>
        <w:t xml:space="preserve"> point score</w:t>
      </w:r>
      <w:r>
        <w:t>.</w:t>
      </w:r>
    </w:p>
    <w:p w14:paraId="7565E2D5" w14:textId="77777777" w:rsidR="00896986" w:rsidRDefault="00896986" w:rsidP="00896986">
      <w:pPr>
        <w:pStyle w:val="NumH2"/>
        <w:numPr>
          <w:ilvl w:val="0"/>
          <w:numId w:val="0"/>
        </w:numPr>
      </w:pPr>
    </w:p>
    <w:p w14:paraId="60BC07FA" w14:textId="77777777" w:rsidR="00896986" w:rsidRDefault="00896986" w:rsidP="00896986">
      <w:pPr>
        <w:pStyle w:val="numberingqs"/>
        <w:spacing w:line="240" w:lineRule="auto"/>
      </w:pPr>
      <w:r>
        <w:t>GSS overall sample</w:t>
      </w:r>
    </w:p>
    <w:p w14:paraId="288AF2BD" w14:textId="7AD9A62E" w:rsidR="00896986" w:rsidRDefault="00896986" w:rsidP="00896986">
      <w:r w:rsidRPr="002D49C0">
        <w:rPr>
          <w:highlight w:val="white"/>
        </w:rPr>
        <w:t xml:space="preserve">Create a descriptive table for </w:t>
      </w:r>
      <w:bookmarkStart w:id="2" w:name="_Hlk229065027"/>
      <w:r w:rsidR="0093462D" w:rsidRPr="0093462D">
        <w:rPr>
          <w:b/>
          <w:i/>
        </w:rPr>
        <w:t>prestg10</w:t>
      </w:r>
      <w:r>
        <w:t xml:space="preserve">. </w:t>
      </w:r>
      <w:r w:rsidRPr="002D49C0">
        <w:t xml:space="preserve">Paste </w:t>
      </w:r>
      <w:r w:rsidRPr="002D49C0">
        <w:rPr>
          <w:b/>
        </w:rPr>
        <w:t xml:space="preserve">(5 points) </w:t>
      </w:r>
      <w:r w:rsidRPr="002D49C0">
        <w:t xml:space="preserve">and interpret the table </w:t>
      </w:r>
      <w:r w:rsidRPr="002D49C0">
        <w:rPr>
          <w:b/>
        </w:rPr>
        <w:t>(5 points)</w:t>
      </w:r>
      <w:r w:rsidRPr="002D49C0">
        <w:t>.</w:t>
      </w:r>
      <w:bookmarkEnd w:id="2"/>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95"/>
        <w:gridCol w:w="7455"/>
      </w:tblGrid>
      <w:tr w:rsidR="00896986" w14:paraId="0C9B0C6E" w14:textId="77777777" w:rsidTr="000D0D55">
        <w:trPr>
          <w:trHeight w:val="349"/>
        </w:trPr>
        <w:tc>
          <w:tcPr>
            <w:tcW w:w="199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58F0C3B" w14:textId="77777777" w:rsidR="00896986" w:rsidRDefault="00896986" w:rsidP="000D0D55">
            <w:pPr>
              <w:widowControl w:val="0"/>
              <w:spacing w:after="0"/>
            </w:pPr>
            <w:r>
              <w:rPr>
                <w:b/>
              </w:rPr>
              <w:t>Code (-5):</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BD52FE5" w14:textId="77777777" w:rsidR="00896986" w:rsidRPr="00896986" w:rsidRDefault="00896986" w:rsidP="000D0D55">
            <w:pPr>
              <w:widowControl w:val="0"/>
              <w:spacing w:after="0"/>
              <w:rPr>
                <w:iCs/>
              </w:rPr>
            </w:pPr>
            <w:r w:rsidRPr="00896986">
              <w:rPr>
                <w:iCs/>
              </w:rPr>
              <w:t>descriptive table code here</w:t>
            </w:r>
          </w:p>
        </w:tc>
      </w:tr>
      <w:tr w:rsidR="00896986" w14:paraId="56EC4B86" w14:textId="77777777" w:rsidTr="00896986">
        <w:trPr>
          <w:trHeight w:val="376"/>
        </w:trPr>
        <w:tc>
          <w:tcPr>
            <w:tcW w:w="199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338A031" w14:textId="77777777" w:rsidR="00896986" w:rsidRDefault="00896986" w:rsidP="00896986">
            <w:pPr>
              <w:widowControl w:val="0"/>
              <w:spacing w:after="0"/>
            </w:pPr>
            <w:r>
              <w:rPr>
                <w:b/>
              </w:rPr>
              <w:t>Table:</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E66558A" w14:textId="77777777" w:rsidR="00896986" w:rsidRDefault="00896986" w:rsidP="00896986">
            <w:pPr>
              <w:widowControl w:val="0"/>
              <w:spacing w:after="0"/>
            </w:pPr>
          </w:p>
        </w:tc>
      </w:tr>
      <w:tr w:rsidR="00896986" w14:paraId="5BE1B0C6" w14:textId="77777777" w:rsidTr="000D0D55">
        <w:trPr>
          <w:trHeight w:val="817"/>
        </w:trPr>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421A3CF4" w14:textId="77777777" w:rsidR="00896986" w:rsidRDefault="00896986" w:rsidP="00896986">
            <w:pPr>
              <w:widowControl w:val="0"/>
              <w:spacing w:after="0"/>
            </w:pPr>
            <w:r>
              <w:rPr>
                <w:b/>
              </w:rPr>
              <w:t>Interpretation:</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3A13E5A" w14:textId="77777777" w:rsidR="00896986" w:rsidRDefault="00896986" w:rsidP="00896986">
            <w:pPr>
              <w:widowControl w:val="0"/>
              <w:spacing w:after="0"/>
            </w:pPr>
          </w:p>
        </w:tc>
      </w:tr>
    </w:tbl>
    <w:p w14:paraId="16E3E7EC" w14:textId="77777777" w:rsidR="00896986" w:rsidRDefault="00896986" w:rsidP="00896986">
      <w:pPr>
        <w:rPr>
          <w:b/>
          <w:sz w:val="28"/>
          <w:szCs w:val="28"/>
        </w:rPr>
      </w:pPr>
    </w:p>
    <w:p w14:paraId="723D9E61" w14:textId="77777777" w:rsidR="00896986" w:rsidRDefault="00896986" w:rsidP="00896986">
      <w:pPr>
        <w:pStyle w:val="numberingqs"/>
        <w:spacing w:line="240" w:lineRule="auto"/>
      </w:pPr>
      <w:r>
        <w:t xml:space="preserve">GSS overall sample vs. </w:t>
      </w:r>
      <w:bookmarkStart w:id="3" w:name="_Hlk229401385"/>
      <w:r>
        <w:t>40% non-random sampling</w:t>
      </w:r>
      <w:r>
        <w:t xml:space="preserve"> </w:t>
      </w:r>
      <w:bookmarkEnd w:id="3"/>
    </w:p>
    <w:p w14:paraId="35A5A616" w14:textId="6D7885EF" w:rsidR="00896986" w:rsidRPr="00896986" w:rsidRDefault="00896986" w:rsidP="00896986">
      <w:pPr>
        <w:pStyle w:val="numberingqs"/>
        <w:numPr>
          <w:ilvl w:val="1"/>
          <w:numId w:val="35"/>
        </w:numPr>
        <w:spacing w:line="240" w:lineRule="auto"/>
      </w:pPr>
      <w:r w:rsidRPr="002D49C0">
        <w:t xml:space="preserve">Create the descriptive table of </w:t>
      </w:r>
      <w:bookmarkStart w:id="4" w:name="_Hlk229401402"/>
      <w:r w:rsidR="0093462D" w:rsidRPr="0093462D">
        <w:rPr>
          <w:b/>
          <w:i/>
        </w:rPr>
        <w:t>prestg10</w:t>
      </w:r>
      <w:r w:rsidR="0093462D">
        <w:rPr>
          <w:b/>
          <w:i/>
        </w:rPr>
        <w:t xml:space="preserve"> </w:t>
      </w:r>
      <w:bookmarkEnd w:id="4"/>
      <w:r w:rsidRPr="002D49C0">
        <w:t xml:space="preserve">using </w:t>
      </w:r>
      <w:r w:rsidR="0093462D">
        <w:t xml:space="preserve">40% non-random sampling </w:t>
      </w:r>
      <w:r w:rsidRPr="002D49C0">
        <w:t xml:space="preserve">in the GSS sample. </w:t>
      </w:r>
      <w:r w:rsidR="00E0653A" w:rsidRPr="006703FE">
        <w:t xml:space="preserve">Paste the table </w:t>
      </w:r>
      <w:r w:rsidR="00E0653A" w:rsidRPr="0053349C">
        <w:rPr>
          <w:b/>
          <w:bCs/>
        </w:rPr>
        <w:t>(10 points)</w:t>
      </w:r>
      <w:r w:rsidR="00E0653A">
        <w:t>.</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95"/>
        <w:gridCol w:w="7455"/>
      </w:tblGrid>
      <w:tr w:rsidR="00896986" w14:paraId="7F330277" w14:textId="77777777" w:rsidTr="000D0D55">
        <w:trPr>
          <w:trHeight w:val="241"/>
        </w:trPr>
        <w:tc>
          <w:tcPr>
            <w:tcW w:w="199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EE16B5E" w14:textId="49195495" w:rsidR="00896986" w:rsidRDefault="004443A1" w:rsidP="000D0D55">
            <w:pPr>
              <w:widowControl w:val="0"/>
              <w:spacing w:after="0"/>
              <w:rPr>
                <w:b/>
              </w:rPr>
            </w:pPr>
            <w:bookmarkStart w:id="5" w:name="_Hlk229402361"/>
            <w:r>
              <w:rPr>
                <w:b/>
              </w:rPr>
              <w:t>1. C</w:t>
            </w:r>
            <w:r w:rsidR="00896986">
              <w:rPr>
                <w:b/>
              </w:rPr>
              <w:t>ode (-5)</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8E0B2AB" w14:textId="77777777" w:rsidR="00896986" w:rsidRPr="00896986" w:rsidRDefault="00896986" w:rsidP="000D0D55">
            <w:pPr>
              <w:widowControl w:val="0"/>
              <w:spacing w:after="0"/>
              <w:rPr>
                <w:iCs/>
              </w:rPr>
            </w:pPr>
            <w:r w:rsidRPr="00896986">
              <w:rPr>
                <w:iCs/>
              </w:rPr>
              <w:t>data creation code here</w:t>
            </w:r>
          </w:p>
        </w:tc>
      </w:tr>
      <w:tr w:rsidR="00896986" w14:paraId="2FC9F4A4" w14:textId="77777777" w:rsidTr="000D0D55">
        <w:trPr>
          <w:trHeight w:val="169"/>
        </w:trPr>
        <w:tc>
          <w:tcPr>
            <w:tcW w:w="199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62F27FD9" w14:textId="6B93635F" w:rsidR="00896986" w:rsidRDefault="004443A1" w:rsidP="000D0D55">
            <w:pPr>
              <w:widowControl w:val="0"/>
              <w:spacing w:after="0"/>
            </w:pPr>
            <w:r>
              <w:rPr>
                <w:b/>
              </w:rPr>
              <w:t xml:space="preserve">2. </w:t>
            </w:r>
            <w:r w:rsidR="00896986">
              <w:rPr>
                <w:b/>
              </w:rPr>
              <w:t>Code (-5):</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C1F81F9" w14:textId="77777777" w:rsidR="00896986" w:rsidRPr="00896986" w:rsidRDefault="00896986" w:rsidP="000D0D55">
            <w:pPr>
              <w:widowControl w:val="0"/>
              <w:spacing w:after="0"/>
              <w:rPr>
                <w:iCs/>
              </w:rPr>
            </w:pPr>
            <w:r w:rsidRPr="00896986">
              <w:rPr>
                <w:iCs/>
              </w:rPr>
              <w:t>descriptive table code here</w:t>
            </w:r>
          </w:p>
        </w:tc>
      </w:tr>
      <w:bookmarkEnd w:id="5"/>
      <w:tr w:rsidR="00896986" w14:paraId="793CBD98" w14:textId="77777777" w:rsidTr="000D0D55">
        <w:trPr>
          <w:trHeight w:val="1060"/>
        </w:trPr>
        <w:tc>
          <w:tcPr>
            <w:tcW w:w="199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71BB007B" w14:textId="77777777" w:rsidR="00896986" w:rsidRDefault="00896986" w:rsidP="000D0D55">
            <w:pPr>
              <w:widowControl w:val="0"/>
            </w:pPr>
            <w:r>
              <w:rPr>
                <w:b/>
              </w:rPr>
              <w:lastRenderedPageBreak/>
              <w:t>Table:</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E0E64C6" w14:textId="77777777" w:rsidR="00896986" w:rsidRDefault="00896986" w:rsidP="000D0D55">
            <w:pPr>
              <w:widowControl w:val="0"/>
            </w:pPr>
          </w:p>
        </w:tc>
      </w:tr>
    </w:tbl>
    <w:p w14:paraId="6D8408C9" w14:textId="7224FE61" w:rsidR="00896986" w:rsidRPr="002D49C0" w:rsidRDefault="00896986" w:rsidP="00896986">
      <w:pPr>
        <w:pStyle w:val="numberingqs"/>
        <w:numPr>
          <w:ilvl w:val="1"/>
          <w:numId w:val="35"/>
        </w:numPr>
        <w:spacing w:before="240"/>
        <w:rPr>
          <w:b/>
          <w:bCs/>
        </w:rPr>
      </w:pPr>
      <w:r w:rsidRPr="002D49C0">
        <w:t xml:space="preserve">Throughout this assignment, consider “substantially different” if mean scores of </w:t>
      </w:r>
      <w:r w:rsidR="0093462D" w:rsidRPr="0093462D">
        <w:rPr>
          <w:b/>
          <w:i/>
        </w:rPr>
        <w:t>prestg10</w:t>
      </w:r>
      <w:r w:rsidR="0093462D">
        <w:rPr>
          <w:b/>
          <w:i/>
        </w:rPr>
        <w:t xml:space="preserve"> </w:t>
      </w:r>
      <w:r w:rsidRPr="002D49C0">
        <w:t xml:space="preserve">differ by more than 1 point score. </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95"/>
        <w:gridCol w:w="7455"/>
      </w:tblGrid>
      <w:tr w:rsidR="00896986" w14:paraId="69283187" w14:textId="77777777" w:rsidTr="000D0D55">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7D51F78F" w14:textId="77777777" w:rsidR="00896986" w:rsidRDefault="00896986" w:rsidP="000D0D55">
            <w:pPr>
              <w:widowControl w:val="0"/>
            </w:pPr>
            <w:r>
              <w:rPr>
                <w:b/>
              </w:rPr>
              <w:t>Interpretation:</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C932268" w14:textId="6FF5501F" w:rsidR="00896986" w:rsidRPr="002D49C0" w:rsidRDefault="00896986" w:rsidP="000D0D55">
            <w:pPr>
              <w:shd w:val="clear" w:color="auto" w:fill="FFFFFF"/>
              <w:spacing w:after="200"/>
            </w:pPr>
            <w:r w:rsidRPr="002D49C0">
              <w:t xml:space="preserve">2.2.1) Check your interpretations for question 1 and question 2.1. Discuss the mean scores. When comparing the overall mean to the mean computed from the </w:t>
            </w:r>
            <w:r>
              <w:t xml:space="preserve">40% </w:t>
            </w:r>
            <w:r w:rsidRPr="002D49C0">
              <w:t xml:space="preserve">non-random sample </w:t>
            </w:r>
            <w:r>
              <w:t xml:space="preserve">of </w:t>
            </w:r>
            <w:r w:rsidRPr="002D49C0">
              <w:t>GSS data file, are the mean scores substantially different? Use full sentences</w:t>
            </w:r>
            <w:r w:rsidR="00E0653A">
              <w:t xml:space="preserve"> </w:t>
            </w:r>
            <w:r w:rsidRPr="002D49C0">
              <w:rPr>
                <w:b/>
              </w:rPr>
              <w:t>(</w:t>
            </w:r>
            <w:r w:rsidR="00E0653A">
              <w:rPr>
                <w:b/>
              </w:rPr>
              <w:t>10</w:t>
            </w:r>
            <w:r w:rsidRPr="002D49C0">
              <w:rPr>
                <w:b/>
              </w:rPr>
              <w:t xml:space="preserve"> points).</w:t>
            </w:r>
          </w:p>
          <w:p w14:paraId="439BDA8E" w14:textId="77777777" w:rsidR="00896986" w:rsidRPr="002D49C0" w:rsidRDefault="00896986" w:rsidP="000D0D55">
            <w:pPr>
              <w:shd w:val="clear" w:color="auto" w:fill="FFFFFF"/>
              <w:spacing w:after="200"/>
              <w:rPr>
                <w:i/>
              </w:rPr>
            </w:pPr>
            <w:bookmarkStart w:id="6" w:name="_Hlk218240080"/>
            <w:r w:rsidRPr="002D49C0">
              <w:rPr>
                <w:i/>
              </w:rPr>
              <w:t>Your answer here…</w:t>
            </w:r>
            <w:bookmarkEnd w:id="6"/>
          </w:p>
          <w:p w14:paraId="4D1C4D35" w14:textId="350D1456" w:rsidR="00896986" w:rsidRPr="002D49C0" w:rsidRDefault="00896986" w:rsidP="000D0D55">
            <w:pPr>
              <w:shd w:val="clear" w:color="auto" w:fill="FFFFFF"/>
              <w:spacing w:after="200"/>
            </w:pPr>
            <w:r w:rsidRPr="002D49C0">
              <w:t xml:space="preserve">2.2.2) Is a non-random sample preferable method for obtaining generalizable results? Why or why not? Use full sentences </w:t>
            </w:r>
            <w:r w:rsidRPr="002D49C0">
              <w:rPr>
                <w:b/>
              </w:rPr>
              <w:t>(10 points).</w:t>
            </w:r>
            <w:r w:rsidR="003B1504">
              <w:rPr>
                <w:b/>
              </w:rPr>
              <w:t xml:space="preserve"> </w:t>
            </w:r>
            <w:r w:rsidR="003B1504" w:rsidRPr="00C74AAD">
              <w:rPr>
                <w:color w:val="9F1616"/>
              </w:rPr>
              <w:t xml:space="preserve">Interpret in your own words, do not copy and paste from </w:t>
            </w:r>
            <w:r w:rsidR="003B1504">
              <w:rPr>
                <w:color w:val="9F1616"/>
              </w:rPr>
              <w:t>the modules page</w:t>
            </w:r>
            <w:r w:rsidR="003B1504" w:rsidRPr="002D49C0">
              <w:t>.</w:t>
            </w:r>
          </w:p>
          <w:p w14:paraId="51CAB901" w14:textId="77777777" w:rsidR="00896986" w:rsidRPr="002D49C0" w:rsidRDefault="00896986" w:rsidP="00896986">
            <w:pPr>
              <w:shd w:val="clear" w:color="auto" w:fill="FFFFFF"/>
              <w:spacing w:after="0"/>
              <w:rPr>
                <w:i/>
              </w:rPr>
            </w:pPr>
            <w:r w:rsidRPr="002D49C0">
              <w:rPr>
                <w:i/>
              </w:rPr>
              <w:t>Your answer here…</w:t>
            </w:r>
          </w:p>
        </w:tc>
      </w:tr>
    </w:tbl>
    <w:p w14:paraId="03467113" w14:textId="77777777" w:rsidR="00896986" w:rsidRPr="006703FE" w:rsidRDefault="00896986" w:rsidP="00896986"/>
    <w:p w14:paraId="737D9FD2" w14:textId="77777777" w:rsidR="00896986" w:rsidRDefault="00896986" w:rsidP="00896986">
      <w:pPr>
        <w:pStyle w:val="numberingqs"/>
        <w:spacing w:line="240" w:lineRule="auto"/>
      </w:pPr>
      <w:r>
        <w:t>GSS overall sample vs. 30% simple random sampling</w:t>
      </w:r>
      <w:r>
        <w:t xml:space="preserve">. </w:t>
      </w:r>
    </w:p>
    <w:p w14:paraId="2105B2C3" w14:textId="0E73F106" w:rsidR="00896986" w:rsidRDefault="00896986" w:rsidP="00896986">
      <w:pPr>
        <w:pStyle w:val="numberingqs"/>
        <w:numPr>
          <w:ilvl w:val="1"/>
          <w:numId w:val="35"/>
        </w:numPr>
        <w:spacing w:line="240" w:lineRule="auto"/>
      </w:pPr>
      <w:r w:rsidRPr="002D49C0">
        <w:t xml:space="preserve">Create the descriptive table of </w:t>
      </w:r>
      <w:r w:rsidR="0093462D" w:rsidRPr="0093462D">
        <w:rPr>
          <w:b/>
          <w:i/>
        </w:rPr>
        <w:t>prestg10</w:t>
      </w:r>
      <w:r w:rsidR="0093462D">
        <w:rPr>
          <w:b/>
          <w:i/>
        </w:rPr>
        <w:t xml:space="preserve"> </w:t>
      </w:r>
      <w:r w:rsidRPr="002D49C0">
        <w:t xml:space="preserve">using the </w:t>
      </w:r>
      <w:r>
        <w:t>30</w:t>
      </w:r>
      <w:r w:rsidRPr="002D49C0">
        <w:t xml:space="preserve">% simple random sample of the GSS. </w:t>
      </w:r>
      <w:r w:rsidR="00E0653A" w:rsidRPr="002D49C0">
        <w:t xml:space="preserve">Paste the table </w:t>
      </w:r>
      <w:r w:rsidR="00E0653A" w:rsidRPr="0053349C">
        <w:rPr>
          <w:b/>
          <w:bCs/>
        </w:rPr>
        <w:t>(10 points).</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85"/>
        <w:gridCol w:w="7365"/>
      </w:tblGrid>
      <w:tr w:rsidR="00E0653A" w14:paraId="0BF20849" w14:textId="77777777" w:rsidTr="00896986">
        <w:trPr>
          <w:trHeight w:val="61"/>
        </w:trPr>
        <w:tc>
          <w:tcPr>
            <w:tcW w:w="208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2A79471" w14:textId="314DC6F4" w:rsidR="00E0653A" w:rsidRDefault="00E0653A" w:rsidP="00E0653A">
            <w:pPr>
              <w:widowControl w:val="0"/>
              <w:spacing w:after="0"/>
              <w:rPr>
                <w:b/>
              </w:rPr>
            </w:pPr>
            <w:r>
              <w:rPr>
                <w:b/>
              </w:rPr>
              <w:t>1. Code (-5)</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1F69655" w14:textId="290DE666" w:rsidR="00E0653A" w:rsidRPr="00896986" w:rsidRDefault="00E0653A" w:rsidP="00E0653A">
            <w:pPr>
              <w:widowControl w:val="0"/>
              <w:spacing w:after="0"/>
              <w:rPr>
                <w:iCs/>
              </w:rPr>
            </w:pPr>
            <w:r w:rsidRPr="00896986">
              <w:rPr>
                <w:iCs/>
              </w:rPr>
              <w:t>data creation code here</w:t>
            </w:r>
          </w:p>
        </w:tc>
      </w:tr>
      <w:tr w:rsidR="00E0653A" w14:paraId="42436189" w14:textId="77777777" w:rsidTr="00896986">
        <w:trPr>
          <w:trHeight w:val="196"/>
        </w:trPr>
        <w:tc>
          <w:tcPr>
            <w:tcW w:w="208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5F347DFB" w14:textId="35BE85D2" w:rsidR="00E0653A" w:rsidRDefault="00E0653A" w:rsidP="00E0653A">
            <w:pPr>
              <w:widowControl w:val="0"/>
              <w:spacing w:after="0"/>
            </w:pPr>
            <w:r>
              <w:rPr>
                <w:b/>
              </w:rPr>
              <w:t>2. Code (-5):</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BD1FF7D" w14:textId="202B282F" w:rsidR="00E0653A" w:rsidRPr="00896986" w:rsidRDefault="00E0653A" w:rsidP="00E0653A">
            <w:pPr>
              <w:widowControl w:val="0"/>
              <w:spacing w:after="0"/>
              <w:rPr>
                <w:iCs/>
              </w:rPr>
            </w:pPr>
            <w:r w:rsidRPr="00896986">
              <w:rPr>
                <w:iCs/>
              </w:rPr>
              <w:t>descriptive table code here</w:t>
            </w:r>
          </w:p>
        </w:tc>
      </w:tr>
      <w:tr w:rsidR="00896986" w14:paraId="1B6FF494" w14:textId="77777777" w:rsidTr="00896986">
        <w:trPr>
          <w:trHeight w:val="1060"/>
        </w:trPr>
        <w:tc>
          <w:tcPr>
            <w:tcW w:w="208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2E0199AA" w14:textId="77777777" w:rsidR="00896986" w:rsidRDefault="00896986" w:rsidP="00896986">
            <w:pPr>
              <w:widowControl w:val="0"/>
              <w:spacing w:after="0"/>
            </w:pPr>
            <w:r>
              <w:rPr>
                <w:b/>
              </w:rPr>
              <w:t>Table:</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E70E0E2" w14:textId="77777777" w:rsidR="00896986" w:rsidRDefault="00896986" w:rsidP="00896986">
            <w:pPr>
              <w:widowControl w:val="0"/>
              <w:spacing w:after="0"/>
            </w:pPr>
          </w:p>
        </w:tc>
      </w:tr>
    </w:tbl>
    <w:p w14:paraId="0FF9BF48" w14:textId="77777777" w:rsidR="00896986" w:rsidRPr="002D49C0" w:rsidRDefault="00896986" w:rsidP="00896986">
      <w:pPr>
        <w:pStyle w:val="numberingqs"/>
        <w:numPr>
          <w:ilvl w:val="1"/>
          <w:numId w:val="35"/>
        </w:numPr>
        <w:spacing w:before="240" w:line="240" w:lineRule="auto"/>
        <w:rPr>
          <w:b/>
          <w:bCs/>
        </w:rPr>
      </w:pPr>
      <w:r w:rsidRPr="002D49C0">
        <w:t xml:space="preserve">Throughout this assignment, consider “substantially different” if mean scores of </w:t>
      </w:r>
      <w:r w:rsidRPr="00896986">
        <w:rPr>
          <w:b/>
          <w:bCs/>
        </w:rPr>
        <w:t>sei10</w:t>
      </w:r>
      <w:r w:rsidRPr="002D49C0">
        <w:t xml:space="preserve"> differ by more than 1 point score. </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95"/>
        <w:gridCol w:w="7455"/>
      </w:tblGrid>
      <w:tr w:rsidR="00896986" w14:paraId="3A042E6F" w14:textId="77777777" w:rsidTr="000D0D55">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7B2BE5E0" w14:textId="77777777" w:rsidR="00896986" w:rsidRDefault="00896986" w:rsidP="000D0D55">
            <w:pPr>
              <w:widowControl w:val="0"/>
            </w:pPr>
            <w:r>
              <w:rPr>
                <w:b/>
              </w:rPr>
              <w:t>Interpretation:</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E1EAF78" w14:textId="05E17838" w:rsidR="00896986" w:rsidRPr="002D49C0" w:rsidRDefault="00896986" w:rsidP="00896986">
            <w:pPr>
              <w:shd w:val="clear" w:color="auto" w:fill="FFFFFF"/>
              <w:spacing w:after="200"/>
            </w:pPr>
            <w:r w:rsidRPr="002D49C0">
              <w:t xml:space="preserve">3.2.1) Check your interpretations for question 1 and question 3.1. Discuss the mean scores. When comparing the overall mean to the mean computed from the </w:t>
            </w:r>
            <w:r>
              <w:t>30</w:t>
            </w:r>
            <w:r w:rsidRPr="002D49C0">
              <w:t xml:space="preserve">% simple random sample of the GSS, </w:t>
            </w:r>
            <w:r w:rsidRPr="002D49C0">
              <w:lastRenderedPageBreak/>
              <w:t xml:space="preserve">are the mean scores substantially different? Use full sentences </w:t>
            </w:r>
            <w:r w:rsidRPr="002D49C0">
              <w:rPr>
                <w:b/>
              </w:rPr>
              <w:t>(</w:t>
            </w:r>
            <w:r w:rsidR="00E0653A">
              <w:rPr>
                <w:b/>
              </w:rPr>
              <w:t>10</w:t>
            </w:r>
            <w:r w:rsidRPr="002D49C0">
              <w:rPr>
                <w:b/>
              </w:rPr>
              <w:t xml:space="preserve"> points)</w:t>
            </w:r>
            <w:r w:rsidRPr="002D49C0">
              <w:t>.</w:t>
            </w:r>
          </w:p>
          <w:p w14:paraId="5A3E7A6A" w14:textId="77777777" w:rsidR="00896986" w:rsidRPr="002D49C0" w:rsidRDefault="00896986" w:rsidP="000D0D55">
            <w:pPr>
              <w:shd w:val="clear" w:color="auto" w:fill="FFFFFF"/>
              <w:spacing w:after="200"/>
              <w:rPr>
                <w:i/>
              </w:rPr>
            </w:pPr>
            <w:r w:rsidRPr="002D49C0">
              <w:rPr>
                <w:i/>
              </w:rPr>
              <w:t>Your answer here…</w:t>
            </w:r>
          </w:p>
          <w:p w14:paraId="29EB1CF6" w14:textId="2F9D3FC3" w:rsidR="00896986" w:rsidRPr="002D49C0" w:rsidRDefault="00896986" w:rsidP="000D0D55">
            <w:pPr>
              <w:shd w:val="clear" w:color="auto" w:fill="FFFFFF"/>
              <w:spacing w:after="200"/>
            </w:pPr>
            <w:r w:rsidRPr="002D49C0">
              <w:t>3.2.2) Is a 25% simple random sample preferable to a non-random sample? Why or why not? Use full sentences.</w:t>
            </w:r>
            <w:r w:rsidRPr="002D49C0">
              <w:rPr>
                <w:b/>
              </w:rPr>
              <w:t xml:space="preserve"> (10 points)</w:t>
            </w:r>
            <w:r w:rsidRPr="002D49C0">
              <w:t>.</w:t>
            </w:r>
            <w:r w:rsidR="003B1504">
              <w:t xml:space="preserve"> </w:t>
            </w:r>
            <w:r w:rsidR="003B1504" w:rsidRPr="00C74AAD">
              <w:rPr>
                <w:color w:val="9F1616"/>
              </w:rPr>
              <w:t xml:space="preserve">Interpret in your own words, do not copy and paste from </w:t>
            </w:r>
            <w:r w:rsidR="003B1504">
              <w:rPr>
                <w:color w:val="9F1616"/>
              </w:rPr>
              <w:t>the modules page</w:t>
            </w:r>
            <w:r w:rsidR="003B1504" w:rsidRPr="002D49C0">
              <w:t>.</w:t>
            </w:r>
          </w:p>
          <w:p w14:paraId="3BC2C4C9" w14:textId="77777777" w:rsidR="00896986" w:rsidRPr="002D49C0" w:rsidRDefault="00896986" w:rsidP="00896986">
            <w:pPr>
              <w:shd w:val="clear" w:color="auto" w:fill="FFFFFF"/>
              <w:spacing w:after="0"/>
              <w:rPr>
                <w:i/>
                <w:sz w:val="28"/>
                <w:szCs w:val="28"/>
              </w:rPr>
            </w:pPr>
            <w:r w:rsidRPr="002D49C0">
              <w:rPr>
                <w:i/>
              </w:rPr>
              <w:t>Your answer here…</w:t>
            </w:r>
          </w:p>
        </w:tc>
      </w:tr>
    </w:tbl>
    <w:p w14:paraId="49E49028" w14:textId="77777777" w:rsidR="00896986" w:rsidRPr="006703FE" w:rsidRDefault="00896986" w:rsidP="00896986"/>
    <w:p w14:paraId="231EC4F7" w14:textId="77777777" w:rsidR="00896986" w:rsidRPr="00896986" w:rsidRDefault="00896986" w:rsidP="00896986">
      <w:pPr>
        <w:pStyle w:val="numberingqs"/>
        <w:rPr>
          <w:lang w:val="en"/>
        </w:rPr>
      </w:pPr>
      <w:r>
        <w:t>GSS overall sample vs. 20% systematic random sampling</w:t>
      </w:r>
      <w:r>
        <w:t xml:space="preserve">.  </w:t>
      </w:r>
    </w:p>
    <w:p w14:paraId="71ADECF9" w14:textId="07ECE8B6" w:rsidR="00896986" w:rsidRPr="00896986" w:rsidRDefault="00896986" w:rsidP="00896986">
      <w:pPr>
        <w:pStyle w:val="numberingqs"/>
        <w:numPr>
          <w:ilvl w:val="1"/>
          <w:numId w:val="35"/>
        </w:numPr>
        <w:spacing w:line="240" w:lineRule="auto"/>
        <w:rPr>
          <w:lang w:val="en"/>
        </w:rPr>
      </w:pPr>
      <w:r w:rsidRPr="00896986">
        <w:rPr>
          <w:lang w:val="en"/>
        </w:rPr>
        <w:t xml:space="preserve">Create the descriptive table of </w:t>
      </w:r>
      <w:r w:rsidR="0093462D" w:rsidRPr="0093462D">
        <w:rPr>
          <w:b/>
          <w:i/>
        </w:rPr>
        <w:t>prestg10</w:t>
      </w:r>
      <w:r w:rsidR="0093462D">
        <w:rPr>
          <w:b/>
          <w:i/>
        </w:rPr>
        <w:t xml:space="preserve"> </w:t>
      </w:r>
      <w:r>
        <w:rPr>
          <w:lang w:val="en"/>
        </w:rPr>
        <w:t xml:space="preserve">using </w:t>
      </w:r>
      <w:r w:rsidRPr="00896986">
        <w:rPr>
          <w:lang w:val="en"/>
        </w:rPr>
        <w:t xml:space="preserve">the </w:t>
      </w:r>
      <w:r>
        <w:rPr>
          <w:lang w:val="en"/>
        </w:rPr>
        <w:t>20</w:t>
      </w:r>
      <w:r w:rsidRPr="00896986">
        <w:rPr>
          <w:lang w:val="en"/>
        </w:rPr>
        <w:t xml:space="preserve">% systematic random sample of the GSS. </w:t>
      </w:r>
      <w:r w:rsidR="00E0653A" w:rsidRPr="00896986">
        <w:rPr>
          <w:lang w:val="en"/>
        </w:rPr>
        <w:t xml:space="preserve">Paste the table </w:t>
      </w:r>
      <w:r w:rsidR="00E0653A" w:rsidRPr="0053349C">
        <w:rPr>
          <w:b/>
          <w:bCs/>
          <w:lang w:val="en"/>
        </w:rPr>
        <w:t>(10 points).</w:t>
      </w:r>
      <w:r w:rsidR="00E0653A" w:rsidRPr="00896986">
        <w:rPr>
          <w:lang w:val="en"/>
        </w:rPr>
        <w:t xml:space="preserve"> </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85"/>
        <w:gridCol w:w="7365"/>
      </w:tblGrid>
      <w:tr w:rsidR="00E0653A" w14:paraId="7C4981F3" w14:textId="77777777" w:rsidTr="00896986">
        <w:trPr>
          <w:trHeight w:val="70"/>
        </w:trPr>
        <w:tc>
          <w:tcPr>
            <w:tcW w:w="208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868EED7" w14:textId="7565FA70" w:rsidR="00E0653A" w:rsidRDefault="00E0653A" w:rsidP="00E0653A">
            <w:pPr>
              <w:widowControl w:val="0"/>
              <w:spacing w:after="0"/>
              <w:rPr>
                <w:b/>
              </w:rPr>
            </w:pPr>
            <w:bookmarkStart w:id="7" w:name="_Hlk229402372"/>
            <w:r>
              <w:rPr>
                <w:b/>
              </w:rPr>
              <w:t>1. Code (-5)</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C9F749D" w14:textId="64459E30" w:rsidR="00E0653A" w:rsidRPr="00896986" w:rsidRDefault="00E0653A" w:rsidP="00E0653A">
            <w:pPr>
              <w:widowControl w:val="0"/>
              <w:spacing w:after="0"/>
              <w:rPr>
                <w:iCs/>
              </w:rPr>
            </w:pPr>
            <w:r w:rsidRPr="00896986">
              <w:rPr>
                <w:iCs/>
              </w:rPr>
              <w:t>data creation code here</w:t>
            </w:r>
          </w:p>
        </w:tc>
      </w:tr>
      <w:tr w:rsidR="00E0653A" w14:paraId="376E7BF0" w14:textId="77777777" w:rsidTr="00896986">
        <w:trPr>
          <w:trHeight w:val="25"/>
        </w:trPr>
        <w:tc>
          <w:tcPr>
            <w:tcW w:w="208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B0B3C18" w14:textId="6F7E295F" w:rsidR="00E0653A" w:rsidRDefault="00E0653A" w:rsidP="00E0653A">
            <w:pPr>
              <w:widowControl w:val="0"/>
              <w:spacing w:after="0"/>
            </w:pPr>
            <w:r>
              <w:rPr>
                <w:b/>
              </w:rPr>
              <w:t>2. Code (-5):</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90D1F16" w14:textId="56062768" w:rsidR="00E0653A" w:rsidRPr="00896986" w:rsidRDefault="00E0653A" w:rsidP="00E0653A">
            <w:pPr>
              <w:widowControl w:val="0"/>
              <w:spacing w:after="0"/>
              <w:rPr>
                <w:iCs/>
              </w:rPr>
            </w:pPr>
            <w:r w:rsidRPr="00896986">
              <w:rPr>
                <w:iCs/>
              </w:rPr>
              <w:t>descriptive table code here</w:t>
            </w:r>
          </w:p>
        </w:tc>
      </w:tr>
      <w:bookmarkEnd w:id="7"/>
      <w:tr w:rsidR="00896986" w14:paraId="59CE9377" w14:textId="77777777" w:rsidTr="000D0D55">
        <w:trPr>
          <w:trHeight w:val="1276"/>
        </w:trPr>
        <w:tc>
          <w:tcPr>
            <w:tcW w:w="208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24958413" w14:textId="77777777" w:rsidR="00896986" w:rsidRDefault="00896986" w:rsidP="000D0D55">
            <w:pPr>
              <w:widowControl w:val="0"/>
            </w:pPr>
            <w:r>
              <w:rPr>
                <w:b/>
              </w:rPr>
              <w:t>Table:</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6F8973C" w14:textId="77777777" w:rsidR="00896986" w:rsidRDefault="00896986" w:rsidP="000D0D55">
            <w:pPr>
              <w:widowControl w:val="0"/>
            </w:pPr>
          </w:p>
        </w:tc>
      </w:tr>
    </w:tbl>
    <w:p w14:paraId="4475C145" w14:textId="77777777" w:rsidR="00896986" w:rsidRPr="002D49C0" w:rsidRDefault="00896986" w:rsidP="00896986">
      <w:pPr>
        <w:pStyle w:val="numberingqs"/>
        <w:numPr>
          <w:ilvl w:val="1"/>
          <w:numId w:val="35"/>
        </w:numPr>
        <w:spacing w:before="240"/>
        <w:rPr>
          <w:b/>
          <w:bCs/>
        </w:rPr>
      </w:pPr>
      <w:r w:rsidRPr="002D49C0">
        <w:t xml:space="preserve">Throughout this assignment, consider “substantially different” if mean scores of </w:t>
      </w:r>
      <w:r w:rsidRPr="00851F82">
        <w:rPr>
          <w:b/>
          <w:bCs/>
        </w:rPr>
        <w:t>sei10</w:t>
      </w:r>
      <w:r w:rsidRPr="002D49C0">
        <w:t xml:space="preserve"> differ by more than 1 point score. </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85"/>
        <w:gridCol w:w="7365"/>
      </w:tblGrid>
      <w:tr w:rsidR="00896986" w14:paraId="4B9EF657" w14:textId="77777777" w:rsidTr="003B1504">
        <w:trPr>
          <w:trHeight w:val="3580"/>
        </w:trPr>
        <w:tc>
          <w:tcPr>
            <w:tcW w:w="208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748450D3" w14:textId="77777777" w:rsidR="00896986" w:rsidRDefault="00896986" w:rsidP="000D0D55">
            <w:pPr>
              <w:widowControl w:val="0"/>
            </w:pPr>
            <w:r>
              <w:rPr>
                <w:b/>
              </w:rPr>
              <w:t>Interpretation:</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31DA9EA" w14:textId="5CAC16CF" w:rsidR="00896986" w:rsidRPr="002D49C0" w:rsidRDefault="00896986" w:rsidP="003B1504">
            <w:pPr>
              <w:shd w:val="clear" w:color="auto" w:fill="FFFFFF"/>
              <w:spacing w:after="200"/>
            </w:pPr>
            <w:r w:rsidRPr="002D49C0">
              <w:t>4</w:t>
            </w:r>
            <w:r>
              <w:t>.2</w:t>
            </w:r>
            <w:r w:rsidRPr="002D49C0">
              <w:t>.1) Check your interpretations for question 1 and question 4</w:t>
            </w:r>
            <w:r>
              <w:t>.1</w:t>
            </w:r>
            <w:r w:rsidRPr="002D49C0">
              <w:t xml:space="preserve">. Discuss the mean scores. When comparing the overall mean to the mean computed from the </w:t>
            </w:r>
            <w:r>
              <w:t>2</w:t>
            </w:r>
            <w:r w:rsidRPr="002D49C0">
              <w:t xml:space="preserve">0% systematic random sample, are the mean scores substantially different? Use full sentences </w:t>
            </w:r>
            <w:r w:rsidRPr="002D49C0">
              <w:rPr>
                <w:b/>
              </w:rPr>
              <w:t>(</w:t>
            </w:r>
            <w:r w:rsidR="00E0653A">
              <w:rPr>
                <w:b/>
              </w:rPr>
              <w:t>10</w:t>
            </w:r>
            <w:r w:rsidRPr="002D49C0">
              <w:rPr>
                <w:b/>
              </w:rPr>
              <w:t xml:space="preserve"> points)</w:t>
            </w:r>
            <w:r w:rsidRPr="002D49C0">
              <w:t>.</w:t>
            </w:r>
          </w:p>
          <w:p w14:paraId="740C21D7" w14:textId="77777777" w:rsidR="00896986" w:rsidRPr="002D49C0" w:rsidRDefault="00896986" w:rsidP="000D0D55">
            <w:pPr>
              <w:shd w:val="clear" w:color="auto" w:fill="FFFFFF"/>
              <w:spacing w:after="200"/>
              <w:rPr>
                <w:i/>
              </w:rPr>
            </w:pPr>
            <w:r w:rsidRPr="002D49C0">
              <w:rPr>
                <w:i/>
              </w:rPr>
              <w:t>Your answer here…</w:t>
            </w:r>
          </w:p>
          <w:p w14:paraId="107B18EA" w14:textId="2B00CD6A" w:rsidR="00896986" w:rsidRPr="002D49C0" w:rsidRDefault="00896986" w:rsidP="000D0D55">
            <w:pPr>
              <w:shd w:val="clear" w:color="auto" w:fill="FFFFFF"/>
              <w:spacing w:after="200"/>
            </w:pPr>
            <w:r w:rsidRPr="002D49C0">
              <w:t>4</w:t>
            </w:r>
            <w:r>
              <w:t>.2</w:t>
            </w:r>
            <w:r w:rsidRPr="002D49C0">
              <w:t xml:space="preserve">.2) Is a </w:t>
            </w:r>
            <w:r>
              <w:t>2</w:t>
            </w:r>
            <w:r w:rsidRPr="002D49C0">
              <w:t xml:space="preserve">0% systematic random sample preferable to a </w:t>
            </w:r>
            <w:r>
              <w:t>30</w:t>
            </w:r>
            <w:r w:rsidRPr="002D49C0">
              <w:t>% simple random sample? Why or why not? Use full sentences</w:t>
            </w:r>
            <w:r w:rsidRPr="002D49C0">
              <w:rPr>
                <w:b/>
              </w:rPr>
              <w:t xml:space="preserve"> (10 points)</w:t>
            </w:r>
            <w:r w:rsidRPr="002D49C0">
              <w:t xml:space="preserve">. </w:t>
            </w:r>
            <w:bookmarkStart w:id="8" w:name="_Hlk229401080"/>
            <w:r w:rsidRPr="00C74AAD">
              <w:rPr>
                <w:color w:val="9F1616"/>
              </w:rPr>
              <w:t xml:space="preserve">Interpret in your own words, do not copy and paste from </w:t>
            </w:r>
            <w:r w:rsidR="003B1504">
              <w:rPr>
                <w:color w:val="9F1616"/>
              </w:rPr>
              <w:t>the modules page</w:t>
            </w:r>
            <w:r w:rsidRPr="002D49C0">
              <w:t>.</w:t>
            </w:r>
            <w:bookmarkEnd w:id="8"/>
          </w:p>
          <w:p w14:paraId="5D777A62" w14:textId="77777777" w:rsidR="00896986" w:rsidRPr="002D49C0" w:rsidRDefault="00896986" w:rsidP="00231C45">
            <w:pPr>
              <w:shd w:val="clear" w:color="auto" w:fill="FFFFFF"/>
              <w:spacing w:after="0"/>
              <w:rPr>
                <w:i/>
              </w:rPr>
            </w:pPr>
            <w:r w:rsidRPr="002D49C0">
              <w:rPr>
                <w:i/>
              </w:rPr>
              <w:t>Your answer here…</w:t>
            </w:r>
          </w:p>
        </w:tc>
      </w:tr>
    </w:tbl>
    <w:p w14:paraId="218DDEB8" w14:textId="77777777" w:rsidR="00896986" w:rsidRDefault="00896986" w:rsidP="00896986"/>
    <w:sectPr w:rsidR="00896986">
      <w:footerReference w:type="even" r:id="rId9"/>
      <w:footerReference w:type="default" r:id="rId10"/>
      <w:headerReference w:type="firs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314AD" w14:textId="77777777" w:rsidR="006756C0" w:rsidRDefault="006756C0" w:rsidP="008A74D6">
      <w:r>
        <w:separator/>
      </w:r>
    </w:p>
  </w:endnote>
  <w:endnote w:type="continuationSeparator" w:id="0">
    <w:p w14:paraId="3C6AD6B7" w14:textId="77777777" w:rsidR="006756C0" w:rsidRDefault="006756C0" w:rsidP="008A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5114040"/>
      <w:docPartObj>
        <w:docPartGallery w:val="Page Numbers (Bottom of Page)"/>
        <w:docPartUnique/>
      </w:docPartObj>
    </w:sdtPr>
    <w:sdtContent>
      <w:p w14:paraId="74C46277"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02658B" w14:textId="77777777" w:rsidR="0081739A" w:rsidRDefault="0081739A" w:rsidP="008173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3145464"/>
      <w:docPartObj>
        <w:docPartGallery w:val="Page Numbers (Bottom of Page)"/>
        <w:docPartUnique/>
      </w:docPartObj>
    </w:sdtPr>
    <w:sdtContent>
      <w:p w14:paraId="6B884454"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B22FE4" w14:textId="77777777" w:rsidR="0081739A" w:rsidRDefault="0081739A" w:rsidP="008173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0839" w14:textId="77777777" w:rsidR="006756C0" w:rsidRDefault="006756C0" w:rsidP="008A74D6">
      <w:r>
        <w:separator/>
      </w:r>
    </w:p>
  </w:footnote>
  <w:footnote w:type="continuationSeparator" w:id="0">
    <w:p w14:paraId="566F01EF" w14:textId="77777777" w:rsidR="006756C0" w:rsidRDefault="006756C0" w:rsidP="008A7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DA5A" w14:textId="77777777" w:rsidR="001C59A2" w:rsidRDefault="00000000" w:rsidP="005B296E">
    <w:pPr>
      <w:pStyle w:val="Logo"/>
      <w:rPr>
        <w:color w:val="000000"/>
      </w:rPr>
    </w:pPr>
    <w:r>
      <w:drawing>
        <wp:inline distT="114300" distB="114300" distL="114300" distR="114300" wp14:anchorId="591C2635" wp14:editId="27F2A8AE">
          <wp:extent cx="3057525" cy="999413"/>
          <wp:effectExtent l="0" t="0" r="0" b="0"/>
          <wp:docPr id="831221837" name="image1.png" descr="Class logo"/>
          <wp:cNvGraphicFramePr/>
          <a:graphic xmlns:a="http://schemas.openxmlformats.org/drawingml/2006/main">
            <a:graphicData uri="http://schemas.openxmlformats.org/drawingml/2006/picture">
              <pic:pic xmlns:pic="http://schemas.openxmlformats.org/drawingml/2006/picture">
                <pic:nvPicPr>
                  <pic:cNvPr id="0" name="image1.png" descr="Class logo"/>
                  <pic:cNvPicPr preferRelativeResize="0"/>
                </pic:nvPicPr>
                <pic:blipFill>
                  <a:blip r:embed="rId1"/>
                  <a:srcRect/>
                  <a:stretch>
                    <a:fillRect/>
                  </a:stretch>
                </pic:blipFill>
                <pic:spPr>
                  <a:xfrm>
                    <a:off x="0" y="0"/>
                    <a:ext cx="3057525" cy="9994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215A"/>
    <w:multiLevelType w:val="multilevel"/>
    <w:tmpl w:val="4F388050"/>
    <w:styleLink w:val="CurrentList53"/>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F03198"/>
    <w:multiLevelType w:val="multilevel"/>
    <w:tmpl w:val="80E0B644"/>
    <w:styleLink w:val="CurrentList3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06F77070"/>
    <w:multiLevelType w:val="multilevel"/>
    <w:tmpl w:val="41D88482"/>
    <w:lvl w:ilvl="0">
      <w:start w:val="1"/>
      <w:numFmt w:val="decimal"/>
      <w:pStyle w:val="numberingqs"/>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76" w:hanging="864"/>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07061B58"/>
    <w:multiLevelType w:val="multilevel"/>
    <w:tmpl w:val="27CC0000"/>
    <w:styleLink w:val="CurrentList36"/>
    <w:lvl w:ilvl="0">
      <w:start w:val="1"/>
      <w:numFmt w:val="decimal"/>
      <w:suff w:val="space"/>
      <w:lvlText w:val="%1)"/>
      <w:lvlJc w:val="left"/>
      <w:pPr>
        <w:ind w:left="144" w:hanging="144"/>
      </w:pPr>
      <w:rPr>
        <w:rFonts w:hint="default"/>
        <w:b/>
        <w:bCs/>
      </w:rPr>
    </w:lvl>
    <w:lvl w:ilvl="1">
      <w:start w:val="1"/>
      <w:numFmt w:val="decimal"/>
      <w:suff w:val="space"/>
      <w:lvlText w:val="%1.%2)"/>
      <w:lvlJc w:val="left"/>
      <w:pPr>
        <w:ind w:left="720" w:hanging="360"/>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0EEC30C9"/>
    <w:multiLevelType w:val="multilevel"/>
    <w:tmpl w:val="BC385FC6"/>
    <w:styleLink w:val="CurrentList31"/>
    <w:lvl w:ilvl="0">
      <w:start w:val="1"/>
      <w:numFmt w:val="decimal"/>
      <w:lvlText w:val="%1)"/>
      <w:lvlJc w:val="left"/>
      <w:pPr>
        <w:ind w:left="360" w:hanging="360"/>
      </w:pPr>
      <w:rPr>
        <w:rFonts w:hint="default"/>
        <w:b/>
        <w:bCs/>
      </w:rPr>
    </w:lvl>
    <w:lvl w:ilvl="1">
      <w:start w:val="1"/>
      <w:numFmt w:val="decimal"/>
      <w:lvlText w:val="%1.%2)"/>
      <w:lvlJc w:val="left"/>
      <w:pPr>
        <w:tabs>
          <w:tab w:val="num" w:pos="504"/>
        </w:tabs>
        <w:ind w:left="360" w:firstLine="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FDF1A1D"/>
    <w:multiLevelType w:val="multilevel"/>
    <w:tmpl w:val="4B3EEF92"/>
    <w:styleLink w:val="CurrentList4"/>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Text w:val="%2.%3.1)"/>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6" w15:restartNumberingAfterBreak="0">
    <w:nsid w:val="148A3178"/>
    <w:multiLevelType w:val="multilevel"/>
    <w:tmpl w:val="3466B2B8"/>
    <w:lvl w:ilvl="0">
      <w:start w:val="1"/>
      <w:numFmt w:val="decimal"/>
      <w:pStyle w:val="ListBullet"/>
      <w:suff w:val="space"/>
      <w:lvlText w:val="%1)"/>
      <w:lvlJc w:val="left"/>
      <w:pPr>
        <w:ind w:left="0" w:firstLine="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7" w15:restartNumberingAfterBreak="0">
    <w:nsid w:val="1B1354CB"/>
    <w:multiLevelType w:val="multilevel"/>
    <w:tmpl w:val="F9C0CF48"/>
    <w:styleLink w:val="CurrentList4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448" w:hanging="93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1C0107E1"/>
    <w:multiLevelType w:val="multilevel"/>
    <w:tmpl w:val="3F2CF882"/>
    <w:styleLink w:val="CurrentList15"/>
    <w:lvl w:ilvl="0">
      <w:start w:val="1"/>
      <w:numFmt w:val="decimal"/>
      <w:lvlText w:val="%1)"/>
      <w:lvlJc w:val="left"/>
      <w:pPr>
        <w:ind w:left="360" w:hanging="360"/>
      </w:pPr>
      <w:rPr>
        <w:rFonts w:hint="default"/>
        <w:b/>
        <w:bCs/>
      </w:rPr>
    </w:lvl>
    <w:lvl w:ilvl="1">
      <w:start w:val="1"/>
      <w:numFmt w:val="decimal"/>
      <w:lvlText w:val="%1.%2)"/>
      <w:lvlJc w:val="left"/>
      <w:pPr>
        <w:ind w:left="720" w:hanging="480"/>
      </w:pPr>
      <w:rPr>
        <w:rFonts w:hint="default"/>
      </w:rPr>
    </w:lvl>
    <w:lvl w:ilvl="2">
      <w:start w:val="1"/>
      <w:numFmt w:val="decimal"/>
      <w:lvlText w:val="%1.%2.%3)"/>
      <w:lvlJc w:val="left"/>
      <w:pPr>
        <w:ind w:left="1080" w:hanging="60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1C9708C6"/>
    <w:multiLevelType w:val="multilevel"/>
    <w:tmpl w:val="4C46A1FA"/>
    <w:styleLink w:val="CurrentList25"/>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23E23EF3"/>
    <w:multiLevelType w:val="multilevel"/>
    <w:tmpl w:val="627EE258"/>
    <w:styleLink w:val="CurrentList2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24602B3C"/>
    <w:multiLevelType w:val="multilevel"/>
    <w:tmpl w:val="4882F7CE"/>
    <w:styleLink w:val="CurrentList26"/>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272A2710"/>
    <w:multiLevelType w:val="multilevel"/>
    <w:tmpl w:val="B4967562"/>
    <w:styleLink w:val="CurrentList46"/>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277C6E1F"/>
    <w:multiLevelType w:val="multilevel"/>
    <w:tmpl w:val="5BE6FF4C"/>
    <w:styleLink w:val="CurrentList30"/>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 w15:restartNumberingAfterBreak="0">
    <w:nsid w:val="280512BE"/>
    <w:multiLevelType w:val="multilevel"/>
    <w:tmpl w:val="BDFCF64C"/>
    <w:styleLink w:val="CurrentList40"/>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 w15:restartNumberingAfterBreak="0">
    <w:nsid w:val="29FD1335"/>
    <w:multiLevelType w:val="multilevel"/>
    <w:tmpl w:val="20DE34F6"/>
    <w:styleLink w:val="CurrentList28"/>
    <w:lvl w:ilvl="0">
      <w:start w:val="1"/>
      <w:numFmt w:val="decimal"/>
      <w:suff w:val="space"/>
      <w:lvlText w:val="%1)"/>
      <w:lvlJc w:val="left"/>
      <w:pPr>
        <w:spacing w:after="120" w:line="276" w:lineRule="auto"/>
        <w:ind w:left="360" w:hanging="360"/>
      </w:pPr>
    </w:lvl>
    <w:lvl w:ilvl="1">
      <w:start w:val="1"/>
      <w:numFmt w:val="decimal"/>
      <w:suff w:val="space"/>
      <w:lvlText w:val="%1.%2)"/>
      <w:lvlJc w:val="left"/>
      <w:pPr>
        <w:spacing w:after="120" w:line="276" w:lineRule="auto"/>
        <w:ind w:left="720" w:hanging="360"/>
      </w:pPr>
    </w:lvl>
    <w:lvl w:ilvl="2">
      <w:start w:val="1"/>
      <w:numFmt w:val="decimal"/>
      <w:suff w:val="space"/>
      <w:lvlText w:val="%1.%2.%3)"/>
      <w:lvlJc w:val="left"/>
      <w:pPr>
        <w:spacing w:after="120" w:line="276" w:lineRule="auto"/>
        <w:ind w:left="1080" w:hanging="360"/>
      </w:pPr>
    </w:lvl>
    <w:lvl w:ilvl="3">
      <w:start w:val="1"/>
      <w:numFmt w:val="decimal"/>
      <w:suff w:val="space"/>
      <w:lvlText w:val="%1.%2.%3.%4)"/>
      <w:lvlJc w:val="left"/>
      <w:pPr>
        <w:spacing w:after="120" w:line="276" w:lineRule="auto"/>
        <w:ind w:left="144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6A256E"/>
    <w:multiLevelType w:val="multilevel"/>
    <w:tmpl w:val="9224F536"/>
    <w:styleLink w:val="CurrentList12"/>
    <w:lvl w:ilvl="0">
      <w:start w:val="1"/>
      <w:numFmt w:val="decimal"/>
      <w:lvlText w:val="%1)"/>
      <w:lvlJc w:val="left"/>
      <w:pPr>
        <w:ind w:left="360" w:hanging="360"/>
      </w:pPr>
      <w:rPr>
        <w:rFonts w:hint="default"/>
        <w:b/>
        <w:bCs w:val="0"/>
        <w:u w:val="none"/>
      </w:rPr>
    </w:lvl>
    <w:lvl w:ilvl="1">
      <w:start w:val="1"/>
      <w:numFmt w:val="decimal"/>
      <w:lvlText w:val="%2.%1)"/>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17" w15:restartNumberingAfterBreak="0">
    <w:nsid w:val="2E287655"/>
    <w:multiLevelType w:val="multilevel"/>
    <w:tmpl w:val="AF304A82"/>
    <w:lvl w:ilvl="0">
      <w:start w:val="1"/>
      <w:numFmt w:val="lowerLetter"/>
      <w:pStyle w:val="ablinespacing"/>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726546"/>
    <w:multiLevelType w:val="multilevel"/>
    <w:tmpl w:val="DFAE9B82"/>
    <w:styleLink w:val="CurrentList18"/>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30335787"/>
    <w:multiLevelType w:val="multilevel"/>
    <w:tmpl w:val="FA820E52"/>
    <w:styleLink w:val="CurrentList8"/>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0" w15:restartNumberingAfterBreak="0">
    <w:nsid w:val="305A386A"/>
    <w:multiLevelType w:val="multilevel"/>
    <w:tmpl w:val="5852A88E"/>
    <w:styleLink w:val="CurrentList5"/>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Restart w:val="0"/>
      <w:lvlText w:val="%3%2"/>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21" w15:restartNumberingAfterBreak="0">
    <w:nsid w:val="30A31719"/>
    <w:multiLevelType w:val="multilevel"/>
    <w:tmpl w:val="C5444C10"/>
    <w:styleLink w:val="CurrentList1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30AF6AE2"/>
    <w:multiLevelType w:val="multilevel"/>
    <w:tmpl w:val="D6283ADE"/>
    <w:styleLink w:val="CurrentList10"/>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3" w15:restartNumberingAfterBreak="0">
    <w:nsid w:val="31247EAB"/>
    <w:multiLevelType w:val="multilevel"/>
    <w:tmpl w:val="556ED544"/>
    <w:styleLink w:val="CurrentList9"/>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4" w15:restartNumberingAfterBreak="0">
    <w:nsid w:val="31C33343"/>
    <w:multiLevelType w:val="multilevel"/>
    <w:tmpl w:val="E7BC9F82"/>
    <w:styleLink w:val="CurrentList2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lvl>
    <w:lvl w:ilvl="3">
      <w:start w:val="1"/>
      <w:numFmt w:val="decimal"/>
      <w:suff w:val="space"/>
      <w:lvlText w:val="%1.%2.%3.%4)"/>
      <w:lvlJc w:val="left"/>
      <w:pPr>
        <w:ind w:left="1080" w:hanging="360"/>
      </w:p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25" w15:restartNumberingAfterBreak="0">
    <w:nsid w:val="32716757"/>
    <w:multiLevelType w:val="multilevel"/>
    <w:tmpl w:val="4A1EDC04"/>
    <w:styleLink w:val="CurrentList1"/>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51C391B"/>
    <w:multiLevelType w:val="multilevel"/>
    <w:tmpl w:val="B1022F34"/>
    <w:styleLink w:val="CurrentList24"/>
    <w:lvl w:ilvl="0">
      <w:start w:val="1"/>
      <w:numFmt w:val="decimal"/>
      <w:lvlText w:val="%1)"/>
      <w:lvlJc w:val="left"/>
      <w:pPr>
        <w:ind w:left="360" w:hanging="360"/>
      </w:pPr>
      <w:rPr>
        <w:rFonts w:hint="default"/>
        <w:b/>
        <w:bCs/>
      </w:rPr>
    </w:lvl>
    <w:lvl w:ilvl="1">
      <w:start w:val="1"/>
      <w:numFmt w:val="decimal"/>
      <w:lvlText w:val="%1.%2)"/>
      <w:lvlJc w:val="left"/>
      <w:pPr>
        <w:ind w:left="1152" w:hanging="532"/>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373F2A51"/>
    <w:multiLevelType w:val="multilevel"/>
    <w:tmpl w:val="E5686234"/>
    <w:styleLink w:val="CurrentList23"/>
    <w:lvl w:ilvl="0">
      <w:start w:val="1"/>
      <w:numFmt w:val="decimal"/>
      <w:lvlText w:val="%1)"/>
      <w:lvlJc w:val="left"/>
      <w:pPr>
        <w:spacing w:after="240"/>
        <w:ind w:left="620" w:hanging="620"/>
      </w:pPr>
      <w:rPr>
        <w:b/>
        <w:bCs/>
      </w:rPr>
    </w:lvl>
    <w:lvl w:ilvl="1">
      <w:start w:val="1"/>
      <w:numFmt w:val="decimal"/>
      <w:lvlText w:val="%1.%2)"/>
      <w:lvlJc w:val="left"/>
      <w:pPr>
        <w:spacing w:after="240"/>
        <w:ind w:left="1560" w:hanging="940"/>
      </w:pPr>
      <w:rPr>
        <w:b/>
        <w:bCs/>
      </w:rPr>
    </w:lvl>
    <w:lvl w:ilvl="2">
      <w:start w:val="1"/>
      <w:numFmt w:val="decimal"/>
      <w:lvlText w:val="%1.%2.%3)"/>
      <w:lvlJc w:val="left"/>
      <w:pPr>
        <w:spacing w:after="240"/>
        <w:ind w:left="2820" w:hanging="1260"/>
      </w:pPr>
      <w:rPr>
        <w:b/>
        <w:bCs/>
      </w:rPr>
    </w:lvl>
    <w:lvl w:ilvl="3">
      <w:start w:val="1"/>
      <w:numFmt w:val="decimal"/>
      <w:lvlText w:val="%1.%2.%3.%4)"/>
      <w:lvlJc w:val="left"/>
      <w:pPr>
        <w:spacing w:after="240"/>
        <w:ind w:left="4400" w:hanging="1580"/>
      </w:pPr>
      <w:rPr>
        <w:b/>
        <w:bCs/>
      </w:rPr>
    </w:lvl>
    <w:lvl w:ilvl="4">
      <w:start w:val="1"/>
      <w:numFmt w:val="decimal"/>
      <w:lvlText w:val="%1.%2.%3.%4.%5)"/>
      <w:lvlJc w:val="left"/>
      <w:pPr>
        <w:spacing w:after="240"/>
        <w:ind w:left="6300" w:hanging="1900"/>
      </w:pPr>
      <w:rPr>
        <w:b/>
        <w:bCs/>
      </w:rPr>
    </w:lvl>
    <w:lvl w:ilvl="5">
      <w:start w:val="1"/>
      <w:numFmt w:val="decimal"/>
      <w:lvlText w:val="%1.%2.%3.%4.%5.%6)"/>
      <w:lvlJc w:val="left"/>
      <w:pPr>
        <w:spacing w:after="240"/>
        <w:ind w:left="8520" w:hanging="2220"/>
      </w:pPr>
      <w:rPr>
        <w:b/>
        <w:bCs/>
      </w:rPr>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316D33"/>
    <w:multiLevelType w:val="multilevel"/>
    <w:tmpl w:val="901C2882"/>
    <w:styleLink w:val="CurrentList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94E1989"/>
    <w:multiLevelType w:val="multilevel"/>
    <w:tmpl w:val="A7863B30"/>
    <w:styleLink w:val="CurrentList44"/>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3A3005EC"/>
    <w:multiLevelType w:val="multilevel"/>
    <w:tmpl w:val="3418CADC"/>
    <w:styleLink w:val="CurrentList43"/>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504"/>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3AD5420C"/>
    <w:multiLevelType w:val="multilevel"/>
    <w:tmpl w:val="89AACD1C"/>
    <w:styleLink w:val="CurrentList52"/>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D3D179C"/>
    <w:multiLevelType w:val="multilevel"/>
    <w:tmpl w:val="AFD4EEB2"/>
    <w:styleLink w:val="CurrentList39"/>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3" w15:restartNumberingAfterBreak="0">
    <w:nsid w:val="40E718EC"/>
    <w:multiLevelType w:val="multilevel"/>
    <w:tmpl w:val="D3A85306"/>
    <w:styleLink w:val="CurrentList35"/>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4" w15:restartNumberingAfterBreak="0">
    <w:nsid w:val="42B303B6"/>
    <w:multiLevelType w:val="multilevel"/>
    <w:tmpl w:val="3294CF40"/>
    <w:styleLink w:val="CurrentList22"/>
    <w:lvl w:ilvl="0">
      <w:start w:val="1"/>
      <w:numFmt w:val="decimal"/>
      <w:lvlText w:val="%1)"/>
      <w:lvlJc w:val="left"/>
      <w:pPr>
        <w:ind w:left="432" w:hanging="432"/>
      </w:pPr>
      <w:rPr>
        <w:rFonts w:hint="default"/>
        <w:b/>
        <w:bCs/>
      </w:rPr>
    </w:lvl>
    <w:lvl w:ilvl="1">
      <w:start w:val="1"/>
      <w:numFmt w:val="decimal"/>
      <w:lvlText w:val="%1.%2)"/>
      <w:lvlJc w:val="left"/>
      <w:pPr>
        <w:ind w:left="1224" w:hanging="792"/>
      </w:pPr>
      <w:rPr>
        <w:rFonts w:hint="default"/>
        <w:b/>
        <w:bCs/>
      </w:rPr>
    </w:lvl>
    <w:lvl w:ilvl="2">
      <w:start w:val="1"/>
      <w:numFmt w:val="decimal"/>
      <w:lvlText w:val="%1.%2.%3)"/>
      <w:lvlJc w:val="left"/>
      <w:pPr>
        <w:ind w:left="1224" w:firstLine="136"/>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5" w15:restartNumberingAfterBreak="0">
    <w:nsid w:val="461C5710"/>
    <w:multiLevelType w:val="multilevel"/>
    <w:tmpl w:val="DBF607C0"/>
    <w:styleLink w:val="CurrentList4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6" w15:restartNumberingAfterBreak="0">
    <w:nsid w:val="4ADC1DAB"/>
    <w:multiLevelType w:val="multilevel"/>
    <w:tmpl w:val="A09876C2"/>
    <w:styleLink w:val="CurrentList20"/>
    <w:lvl w:ilvl="0">
      <w:start w:val="1"/>
      <w:numFmt w:val="decimal"/>
      <w:lvlText w:val="%1)"/>
      <w:lvlJc w:val="left"/>
      <w:pPr>
        <w:ind w:left="360" w:hanging="360"/>
      </w:pPr>
      <w:rPr>
        <w:rFonts w:hint="default"/>
        <w:b/>
        <w:bCs/>
      </w:rPr>
    </w:lvl>
    <w:lvl w:ilvl="1">
      <w:start w:val="1"/>
      <w:numFmt w:val="decimal"/>
      <w:lvlText w:val="%1.%2)"/>
      <w:lvlJc w:val="left"/>
      <w:pPr>
        <w:ind w:left="216" w:firstLine="144"/>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7" w15:restartNumberingAfterBreak="0">
    <w:nsid w:val="51044558"/>
    <w:multiLevelType w:val="multilevel"/>
    <w:tmpl w:val="43F212B2"/>
    <w:lvl w:ilvl="0">
      <w:start w:val="1"/>
      <w:numFmt w:val="bullet"/>
      <w:pStyle w:val="ListParagraph"/>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7A2DAF"/>
    <w:multiLevelType w:val="multilevel"/>
    <w:tmpl w:val="6FE28D4A"/>
    <w:styleLink w:val="CurrentList50"/>
    <w:lvl w:ilvl="0">
      <w:start w:val="1"/>
      <w:numFmt w:val="decimal"/>
      <w:suff w:val="space"/>
      <w:lvlText w:val="%1)"/>
      <w:lvlJc w:val="left"/>
      <w:pPr>
        <w:ind w:left="360" w:hanging="360"/>
      </w:p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9" w15:restartNumberingAfterBreak="0">
    <w:nsid w:val="56720AB8"/>
    <w:multiLevelType w:val="multilevel"/>
    <w:tmpl w:val="67E8882E"/>
    <w:styleLink w:val="CurrentList34"/>
    <w:lvl w:ilvl="0">
      <w:start w:val="1"/>
      <w:numFmt w:val="decimal"/>
      <w:suff w:val="space"/>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0" w15:restartNumberingAfterBreak="0">
    <w:nsid w:val="58212E2B"/>
    <w:multiLevelType w:val="multilevel"/>
    <w:tmpl w:val="965E089C"/>
    <w:lvl w:ilvl="0">
      <w:start w:val="1"/>
      <w:numFmt w:val="decimal"/>
      <w:pStyle w:val="NumH2"/>
      <w:lvlText w:val="%1)"/>
      <w:lvlJc w:val="left"/>
      <w:pPr>
        <w:ind w:left="360" w:hanging="360"/>
      </w:pPr>
      <w:rPr>
        <w:rFonts w:hint="default"/>
      </w:rPr>
    </w:lvl>
    <w:lvl w:ilvl="1">
      <w:start w:val="1"/>
      <w:numFmt w:val="decimal"/>
      <w:pStyle w:val="NumH3"/>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decimal"/>
      <w:pStyle w:val="NumH4"/>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9183D3E"/>
    <w:multiLevelType w:val="multilevel"/>
    <w:tmpl w:val="800CED6E"/>
    <w:styleLink w:val="CurrentList3"/>
    <w:lvl w:ilvl="0">
      <w:start w:val="1"/>
      <w:numFmt w:val="decimal"/>
      <w:lvlText w:val="%1)"/>
      <w:lvlJc w:val="left"/>
      <w:pPr>
        <w:ind w:left="648" w:hanging="648"/>
      </w:pPr>
      <w:rPr>
        <w:rFonts w:hint="default"/>
        <w:b/>
        <w:bCs/>
        <w:u w:val="none"/>
      </w:rPr>
    </w:lvl>
    <w:lvl w:ilvl="1">
      <w:start w:val="1"/>
      <w:numFmt w:val="lowerLetter"/>
      <w:lvlText w:val="%2)"/>
      <w:lvlJc w:val="left"/>
      <w:pPr>
        <w:ind w:left="1368" w:hanging="360"/>
      </w:pPr>
      <w:rPr>
        <w:rFonts w:hint="default"/>
        <w:u w:val="none"/>
      </w:rPr>
    </w:lvl>
    <w:lvl w:ilvl="2">
      <w:start w:val="1"/>
      <w:numFmt w:val="lowerRoman"/>
      <w:lvlText w:val="%3)"/>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42" w15:restartNumberingAfterBreak="0">
    <w:nsid w:val="594E4CD0"/>
    <w:multiLevelType w:val="multilevel"/>
    <w:tmpl w:val="1B4803D8"/>
    <w:styleLink w:val="CurrentList13"/>
    <w:lvl w:ilvl="0">
      <w:start w:val="1"/>
      <w:numFmt w:val="decimal"/>
      <w:lvlText w:val="%1)"/>
      <w:lvlJc w:val="left"/>
      <w:pPr>
        <w:ind w:left="360" w:hanging="360"/>
      </w:pPr>
      <w:rPr>
        <w:rFonts w:hint="default"/>
        <w:b/>
        <w:bCs w:val="0"/>
        <w:u w:val="none"/>
      </w:rPr>
    </w:lvl>
    <w:lvl w:ilvl="1">
      <w:start w:val="1"/>
      <w:numFmt w:val="decimal"/>
      <w:lvlRestart w:val="0"/>
      <w:lvlText w:val="%2.%1)"/>
      <w:lvlJc w:val="left"/>
      <w:pPr>
        <w:ind w:left="432" w:hanging="72"/>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3" w15:restartNumberingAfterBreak="0">
    <w:nsid w:val="595A0DD7"/>
    <w:multiLevelType w:val="multilevel"/>
    <w:tmpl w:val="68888100"/>
    <w:styleLink w:val="CurrentList3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72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4" w15:restartNumberingAfterBreak="0">
    <w:nsid w:val="5A0D735D"/>
    <w:multiLevelType w:val="multilevel"/>
    <w:tmpl w:val="DAA0E496"/>
    <w:styleLink w:val="CurrentList6"/>
    <w:lvl w:ilvl="0">
      <w:start w:val="1"/>
      <w:numFmt w:val="decimal"/>
      <w:lvlText w:val="%1)"/>
      <w:lvlJc w:val="left"/>
      <w:pPr>
        <w:ind w:left="360" w:hanging="360"/>
      </w:pPr>
      <w:rPr>
        <w:rFonts w:hint="default"/>
        <w:b/>
        <w:bCs w:val="0"/>
        <w:u w:val="none"/>
      </w:rPr>
    </w:lvl>
    <w:lvl w:ilvl="1">
      <w:start w:val="1"/>
      <w:numFmt w:val="decimal"/>
      <w:lvlText w:val="1.%2)"/>
      <w:lvlJc w:val="left"/>
      <w:pPr>
        <w:ind w:left="720" w:hanging="360"/>
      </w:pPr>
      <w:rPr>
        <w:rFonts w:hint="default"/>
        <w:u w:val="none"/>
      </w:rPr>
    </w:lvl>
    <w:lvl w:ilvl="2">
      <w:start w:val="1"/>
      <w:numFmt w:val="none"/>
      <w:lvlRestart w:val="0"/>
      <w:lvlText w:val="1.1.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5" w15:restartNumberingAfterBreak="0">
    <w:nsid w:val="5B786417"/>
    <w:multiLevelType w:val="multilevel"/>
    <w:tmpl w:val="9A64952A"/>
    <w:styleLink w:val="numberingnew"/>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6" w15:restartNumberingAfterBreak="0">
    <w:nsid w:val="61065D36"/>
    <w:multiLevelType w:val="multilevel"/>
    <w:tmpl w:val="DE84FE2A"/>
    <w:styleLink w:val="CurrentList21"/>
    <w:lvl w:ilvl="0">
      <w:start w:val="1"/>
      <w:numFmt w:val="decimal"/>
      <w:lvlText w:val="%1)"/>
      <w:lvlJc w:val="left"/>
      <w:pPr>
        <w:spacing w:after="240"/>
        <w:ind w:left="440" w:hanging="440"/>
      </w:pPr>
      <w:rPr>
        <w:b/>
        <w:bCs/>
      </w:rPr>
    </w:lvl>
    <w:lvl w:ilvl="1">
      <w:start w:val="1"/>
      <w:numFmt w:val="decimal"/>
      <w:lvlText w:val="%1.%2)"/>
      <w:lvlJc w:val="left"/>
      <w:pPr>
        <w:spacing w:after="240"/>
        <w:ind w:left="1240" w:hanging="680"/>
      </w:pPr>
      <w:rPr>
        <w:b/>
        <w:bCs/>
      </w:rPr>
    </w:lvl>
    <w:lvl w:ilvl="2">
      <w:start w:val="1"/>
      <w:numFmt w:val="decimal"/>
      <w:lvlText w:val="%1.%2.%3)"/>
      <w:lvlJc w:val="left"/>
      <w:pPr>
        <w:spacing w:after="240"/>
        <w:ind w:left="2280" w:hanging="920"/>
      </w:pPr>
      <w:rPr>
        <w:b/>
        <w:bCs/>
      </w:rPr>
    </w:lvl>
    <w:lvl w:ilvl="3">
      <w:start w:val="1"/>
      <w:numFmt w:val="decimal"/>
      <w:lvlText w:val="%1.%2.%3.%4)"/>
      <w:lvlJc w:val="left"/>
      <w:pPr>
        <w:spacing w:after="240"/>
        <w:ind w:left="3560" w:hanging="1160"/>
      </w:pPr>
      <w:rPr>
        <w:b/>
        <w:bCs/>
      </w:rPr>
    </w:lvl>
    <w:lvl w:ilvl="4">
      <w:start w:val="1"/>
      <w:numFmt w:val="decimal"/>
      <w:lvlText w:val="%1.%2.%3.%4.%5)"/>
      <w:lvlJc w:val="left"/>
      <w:pPr>
        <w:spacing w:after="240"/>
        <w:ind w:left="5080" w:hanging="1400"/>
      </w:pPr>
      <w:rPr>
        <w:b/>
        <w:bCs/>
      </w:rPr>
    </w:lvl>
    <w:lvl w:ilvl="5">
      <w:start w:val="1"/>
      <w:numFmt w:val="decimal"/>
      <w:lvlText w:val="%1.%2.%3.%4.%5.%6)"/>
      <w:lvlJc w:val="left"/>
      <w:pPr>
        <w:spacing w:after="240"/>
        <w:ind w:left="6840" w:hanging="1640"/>
      </w:pPr>
      <w:rPr>
        <w:b/>
        <w:bCs/>
      </w:rPr>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12223C2"/>
    <w:multiLevelType w:val="multilevel"/>
    <w:tmpl w:val="0F64F292"/>
    <w:styleLink w:val="CurrentList42"/>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648"/>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8" w15:restartNumberingAfterBreak="0">
    <w:nsid w:val="6263451C"/>
    <w:multiLevelType w:val="multilevel"/>
    <w:tmpl w:val="DFAE9B82"/>
    <w:styleLink w:val="CurrentList19"/>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9" w15:restartNumberingAfterBreak="0">
    <w:nsid w:val="62A05205"/>
    <w:multiLevelType w:val="multilevel"/>
    <w:tmpl w:val="459A7C66"/>
    <w:styleLink w:val="CurrentList54"/>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5121F9D"/>
    <w:multiLevelType w:val="multilevel"/>
    <w:tmpl w:val="2EAA808A"/>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080" w:hanging="3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1" w15:restartNumberingAfterBreak="0">
    <w:nsid w:val="65E13F19"/>
    <w:multiLevelType w:val="multilevel"/>
    <w:tmpl w:val="FB76A8A0"/>
    <w:styleLink w:val="CurrentList7"/>
    <w:lvl w:ilvl="0">
      <w:start w:val="1"/>
      <w:numFmt w:val="decimal"/>
      <w:lvlText w:val="%1)"/>
      <w:lvlJc w:val="left"/>
      <w:pPr>
        <w:ind w:left="360" w:hanging="360"/>
      </w:pPr>
      <w:rPr>
        <w:rFonts w:hint="default"/>
        <w:b/>
        <w:bCs w:val="0"/>
        <w:u w:val="none"/>
      </w:rPr>
    </w:lvl>
    <w:lvl w:ilvl="1">
      <w:start w:val="1"/>
      <w:numFmt w:val="decimal"/>
      <w:lvlRestart w:val="0"/>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2" w15:restartNumberingAfterBreak="0">
    <w:nsid w:val="6618044D"/>
    <w:multiLevelType w:val="multilevel"/>
    <w:tmpl w:val="BF7228F2"/>
    <w:styleLink w:val="CurrentList1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3" w15:restartNumberingAfterBreak="0">
    <w:nsid w:val="6663396C"/>
    <w:multiLevelType w:val="multilevel"/>
    <w:tmpl w:val="63D67F22"/>
    <w:styleLink w:val="CurrentList32"/>
    <w:lvl w:ilvl="0">
      <w:start w:val="1"/>
      <w:numFmt w:val="decimal"/>
      <w:lvlText w:val="%1)"/>
      <w:lvlJc w:val="left"/>
      <w:pPr>
        <w:ind w:left="360" w:hanging="360"/>
      </w:pPr>
      <w:rPr>
        <w:rFonts w:hint="default"/>
        <w:b/>
        <w:bCs/>
      </w:rPr>
    </w:lvl>
    <w:lvl w:ilvl="1">
      <w:start w:val="1"/>
      <w:numFmt w:val="decimal"/>
      <w:lvlText w:val="%1.%2)"/>
      <w:lvlJc w:val="left"/>
      <w:pPr>
        <w:ind w:left="144" w:firstLine="216"/>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4" w15:restartNumberingAfterBreak="0">
    <w:nsid w:val="672545B1"/>
    <w:multiLevelType w:val="multilevel"/>
    <w:tmpl w:val="F3081A10"/>
    <w:styleLink w:val="CurrentList11"/>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2.%3..%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5" w15:restartNumberingAfterBreak="0">
    <w:nsid w:val="69A828D0"/>
    <w:multiLevelType w:val="multilevel"/>
    <w:tmpl w:val="83083118"/>
    <w:styleLink w:val="CurrentList33"/>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6" w15:restartNumberingAfterBreak="0">
    <w:nsid w:val="6BC35DC9"/>
    <w:multiLevelType w:val="multilevel"/>
    <w:tmpl w:val="4E104D98"/>
    <w:styleLink w:val="CurrentList14"/>
    <w:lvl w:ilvl="0">
      <w:start w:val="1"/>
      <w:numFmt w:val="decimal"/>
      <w:lvlText w:val="%1)"/>
      <w:lvlJc w:val="left"/>
      <w:pPr>
        <w:ind w:left="360" w:hanging="360"/>
      </w:pPr>
      <w:rPr>
        <w:b/>
        <w:bCs/>
      </w:rPr>
    </w:lvl>
    <w:lvl w:ilvl="1">
      <w:start w:val="1"/>
      <w:numFmt w:val="decimal"/>
      <w:lvlText w:val="%1.%2)"/>
      <w:lvlJc w:val="left"/>
      <w:pPr>
        <w:ind w:left="720" w:hanging="480"/>
      </w:pPr>
    </w:lvl>
    <w:lvl w:ilvl="2">
      <w:start w:val="1"/>
      <w:numFmt w:val="decimal"/>
      <w:lvlText w:val="%1.%2.%3)"/>
      <w:lvlJc w:val="left"/>
      <w:pPr>
        <w:ind w:left="1080" w:hanging="6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05C38CE"/>
    <w:multiLevelType w:val="multilevel"/>
    <w:tmpl w:val="B8ECEE4E"/>
    <w:styleLink w:val="CurrentList4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04" w:hanging="79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8" w15:restartNumberingAfterBreak="0">
    <w:nsid w:val="798E1C9B"/>
    <w:multiLevelType w:val="multilevel"/>
    <w:tmpl w:val="B02AF040"/>
    <w:styleLink w:val="CurrentList51"/>
    <w:lvl w:ilvl="0">
      <w:start w:val="1"/>
      <w:numFmt w:val="decimal"/>
      <w:suff w:val="space"/>
      <w:lvlText w:val="%1)"/>
      <w:lvlJc w:val="left"/>
      <w:pPr>
        <w:ind w:left="144" w:hanging="144"/>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59" w15:restartNumberingAfterBreak="0">
    <w:nsid w:val="7B9E1FA5"/>
    <w:multiLevelType w:val="multilevel"/>
    <w:tmpl w:val="11647FBA"/>
    <w:styleLink w:val="CurrentList45"/>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84" w:hanging="720"/>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0" w15:restartNumberingAfterBreak="0">
    <w:nsid w:val="7C383B78"/>
    <w:multiLevelType w:val="multilevel"/>
    <w:tmpl w:val="1CC4FFD4"/>
    <w:styleLink w:val="CurrentList41"/>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792"/>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1" w15:restartNumberingAfterBreak="0">
    <w:nsid w:val="7CCF535F"/>
    <w:multiLevelType w:val="multilevel"/>
    <w:tmpl w:val="1416060A"/>
    <w:styleLink w:val="CurrentList55"/>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7F4A3B2C"/>
    <w:multiLevelType w:val="multilevel"/>
    <w:tmpl w:val="DBF607C0"/>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num w:numId="1" w16cid:durableId="1785226235">
    <w:abstractNumId w:val="37"/>
  </w:num>
  <w:num w:numId="2" w16cid:durableId="1348364141">
    <w:abstractNumId w:val="40"/>
  </w:num>
  <w:num w:numId="3" w16cid:durableId="1200358919">
    <w:abstractNumId w:val="25"/>
  </w:num>
  <w:num w:numId="4" w16cid:durableId="1585795913">
    <w:abstractNumId w:val="17"/>
  </w:num>
  <w:num w:numId="5" w16cid:durableId="2092771105">
    <w:abstractNumId w:val="28"/>
  </w:num>
  <w:num w:numId="6" w16cid:durableId="860513703">
    <w:abstractNumId w:val="41"/>
  </w:num>
  <w:num w:numId="7" w16cid:durableId="291331602">
    <w:abstractNumId w:val="5"/>
  </w:num>
  <w:num w:numId="8" w16cid:durableId="1802114131">
    <w:abstractNumId w:val="20"/>
  </w:num>
  <w:num w:numId="9" w16cid:durableId="344409575">
    <w:abstractNumId w:val="44"/>
  </w:num>
  <w:num w:numId="10" w16cid:durableId="1883206063">
    <w:abstractNumId w:val="51"/>
  </w:num>
  <w:num w:numId="11" w16cid:durableId="233053713">
    <w:abstractNumId w:val="19"/>
  </w:num>
  <w:num w:numId="12" w16cid:durableId="944002575">
    <w:abstractNumId w:val="23"/>
  </w:num>
  <w:num w:numId="13" w16cid:durableId="838082308">
    <w:abstractNumId w:val="22"/>
  </w:num>
  <w:num w:numId="14" w16cid:durableId="1297030297">
    <w:abstractNumId w:val="54"/>
  </w:num>
  <w:num w:numId="15" w16cid:durableId="884176505">
    <w:abstractNumId w:val="16"/>
  </w:num>
  <w:num w:numId="16" w16cid:durableId="241450154">
    <w:abstractNumId w:val="42"/>
  </w:num>
  <w:num w:numId="17" w16cid:durableId="1162551816">
    <w:abstractNumId w:val="56"/>
  </w:num>
  <w:num w:numId="18" w16cid:durableId="1646427963">
    <w:abstractNumId w:val="8"/>
  </w:num>
  <w:num w:numId="19" w16cid:durableId="1458060413">
    <w:abstractNumId w:val="21"/>
  </w:num>
  <w:num w:numId="20" w16cid:durableId="813763631">
    <w:abstractNumId w:val="52"/>
  </w:num>
  <w:num w:numId="21" w16cid:durableId="1858079102">
    <w:abstractNumId w:val="18"/>
  </w:num>
  <w:num w:numId="22" w16cid:durableId="413286295">
    <w:abstractNumId w:val="48"/>
  </w:num>
  <w:num w:numId="23" w16cid:durableId="1586449411">
    <w:abstractNumId w:val="36"/>
  </w:num>
  <w:num w:numId="24" w16cid:durableId="141654503">
    <w:abstractNumId w:val="45"/>
  </w:num>
  <w:num w:numId="25" w16cid:durableId="542599635">
    <w:abstractNumId w:val="46"/>
  </w:num>
  <w:num w:numId="26" w16cid:durableId="2114476122">
    <w:abstractNumId w:val="34"/>
  </w:num>
  <w:num w:numId="27" w16cid:durableId="2092969438">
    <w:abstractNumId w:val="50"/>
  </w:num>
  <w:num w:numId="28" w16cid:durableId="441145388">
    <w:abstractNumId w:val="27"/>
  </w:num>
  <w:num w:numId="29" w16cid:durableId="233663401">
    <w:abstractNumId w:val="26"/>
  </w:num>
  <w:num w:numId="30" w16cid:durableId="1061367298">
    <w:abstractNumId w:val="9"/>
  </w:num>
  <w:num w:numId="31" w16cid:durableId="1160923255">
    <w:abstractNumId w:val="11"/>
  </w:num>
  <w:num w:numId="32" w16cid:durableId="704599271">
    <w:abstractNumId w:val="10"/>
  </w:num>
  <w:num w:numId="33" w16cid:durableId="250896609">
    <w:abstractNumId w:val="62"/>
  </w:num>
  <w:num w:numId="34" w16cid:durableId="2071686132">
    <w:abstractNumId w:val="15"/>
  </w:num>
  <w:num w:numId="35" w16cid:durableId="1596481041">
    <w:abstractNumId w:val="2"/>
  </w:num>
  <w:num w:numId="36" w16cid:durableId="1484155186">
    <w:abstractNumId w:val="24"/>
  </w:num>
  <w:num w:numId="37" w16cid:durableId="1981180984">
    <w:abstractNumId w:val="13"/>
  </w:num>
  <w:num w:numId="38" w16cid:durableId="1109543143">
    <w:abstractNumId w:val="4"/>
  </w:num>
  <w:num w:numId="39" w16cid:durableId="279457799">
    <w:abstractNumId w:val="53"/>
  </w:num>
  <w:num w:numId="40" w16cid:durableId="1942686710">
    <w:abstractNumId w:val="55"/>
  </w:num>
  <w:num w:numId="41" w16cid:durableId="1805729932">
    <w:abstractNumId w:val="39"/>
  </w:num>
  <w:num w:numId="42" w16cid:durableId="1191795440">
    <w:abstractNumId w:val="33"/>
  </w:num>
  <w:num w:numId="43" w16cid:durableId="636374171">
    <w:abstractNumId w:val="3"/>
  </w:num>
  <w:num w:numId="44" w16cid:durableId="1285889181">
    <w:abstractNumId w:val="1"/>
  </w:num>
  <w:num w:numId="45" w16cid:durableId="459618718">
    <w:abstractNumId w:val="43"/>
  </w:num>
  <w:num w:numId="46" w16cid:durableId="1937135512">
    <w:abstractNumId w:val="32"/>
  </w:num>
  <w:num w:numId="47" w16cid:durableId="1138378751">
    <w:abstractNumId w:val="14"/>
  </w:num>
  <w:num w:numId="48" w16cid:durableId="660042260">
    <w:abstractNumId w:val="60"/>
  </w:num>
  <w:num w:numId="49" w16cid:durableId="345519662">
    <w:abstractNumId w:val="47"/>
  </w:num>
  <w:num w:numId="50" w16cid:durableId="1510481908">
    <w:abstractNumId w:val="30"/>
  </w:num>
  <w:num w:numId="51" w16cid:durableId="1182014210">
    <w:abstractNumId w:val="29"/>
  </w:num>
  <w:num w:numId="52" w16cid:durableId="955215411">
    <w:abstractNumId w:val="59"/>
  </w:num>
  <w:num w:numId="53" w16cid:durableId="1520924612">
    <w:abstractNumId w:val="12"/>
  </w:num>
  <w:num w:numId="54" w16cid:durableId="1773697918">
    <w:abstractNumId w:val="57"/>
  </w:num>
  <w:num w:numId="55" w16cid:durableId="872617011">
    <w:abstractNumId w:val="7"/>
  </w:num>
  <w:num w:numId="56" w16cid:durableId="1531794495">
    <w:abstractNumId w:val="35"/>
  </w:num>
  <w:num w:numId="57" w16cid:durableId="1622414410">
    <w:abstractNumId w:val="6"/>
  </w:num>
  <w:num w:numId="58" w16cid:durableId="1543709076">
    <w:abstractNumId w:val="38"/>
  </w:num>
  <w:num w:numId="59" w16cid:durableId="625041334">
    <w:abstractNumId w:val="58"/>
  </w:num>
  <w:num w:numId="60" w16cid:durableId="337585602">
    <w:abstractNumId w:val="31"/>
  </w:num>
  <w:num w:numId="61" w16cid:durableId="967512054">
    <w:abstractNumId w:val="0"/>
  </w:num>
  <w:num w:numId="62" w16cid:durableId="1470854599">
    <w:abstractNumId w:val="49"/>
  </w:num>
  <w:num w:numId="63" w16cid:durableId="747658801">
    <w:abstractNumId w:val="6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AD"/>
    <w:rsid w:val="0001132F"/>
    <w:rsid w:val="00021B47"/>
    <w:rsid w:val="000338AD"/>
    <w:rsid w:val="00072C18"/>
    <w:rsid w:val="00082E2F"/>
    <w:rsid w:val="000B1671"/>
    <w:rsid w:val="000D464F"/>
    <w:rsid w:val="0014385E"/>
    <w:rsid w:val="001C233E"/>
    <w:rsid w:val="001C46DC"/>
    <w:rsid w:val="001C59A2"/>
    <w:rsid w:val="001E174B"/>
    <w:rsid w:val="00231C45"/>
    <w:rsid w:val="00237F14"/>
    <w:rsid w:val="002664CF"/>
    <w:rsid w:val="00272307"/>
    <w:rsid w:val="002A2A1E"/>
    <w:rsid w:val="002B16F2"/>
    <w:rsid w:val="003033CA"/>
    <w:rsid w:val="003310E6"/>
    <w:rsid w:val="003444FA"/>
    <w:rsid w:val="003B1504"/>
    <w:rsid w:val="003C1C23"/>
    <w:rsid w:val="003E431E"/>
    <w:rsid w:val="003E57B2"/>
    <w:rsid w:val="004443A1"/>
    <w:rsid w:val="0047353C"/>
    <w:rsid w:val="004D3AA3"/>
    <w:rsid w:val="00513DAA"/>
    <w:rsid w:val="005241AD"/>
    <w:rsid w:val="005B296E"/>
    <w:rsid w:val="00604F47"/>
    <w:rsid w:val="0062648A"/>
    <w:rsid w:val="00663A30"/>
    <w:rsid w:val="0067106F"/>
    <w:rsid w:val="006756C0"/>
    <w:rsid w:val="00686D9A"/>
    <w:rsid w:val="006A5CAD"/>
    <w:rsid w:val="00724D08"/>
    <w:rsid w:val="00741B0A"/>
    <w:rsid w:val="0074739B"/>
    <w:rsid w:val="007A2604"/>
    <w:rsid w:val="007B3940"/>
    <w:rsid w:val="008037C0"/>
    <w:rsid w:val="0081739A"/>
    <w:rsid w:val="00825D50"/>
    <w:rsid w:val="00846E91"/>
    <w:rsid w:val="00851F82"/>
    <w:rsid w:val="00867D47"/>
    <w:rsid w:val="00876D93"/>
    <w:rsid w:val="00881ED1"/>
    <w:rsid w:val="00896986"/>
    <w:rsid w:val="008A74D6"/>
    <w:rsid w:val="008B5221"/>
    <w:rsid w:val="00931F5F"/>
    <w:rsid w:val="0093462D"/>
    <w:rsid w:val="009644E9"/>
    <w:rsid w:val="009B3D75"/>
    <w:rsid w:val="009B6056"/>
    <w:rsid w:val="009C582C"/>
    <w:rsid w:val="009D4D06"/>
    <w:rsid w:val="009E7B8F"/>
    <w:rsid w:val="00A119DF"/>
    <w:rsid w:val="00A208A6"/>
    <w:rsid w:val="00A22653"/>
    <w:rsid w:val="00A46493"/>
    <w:rsid w:val="00A902B1"/>
    <w:rsid w:val="00B17E9A"/>
    <w:rsid w:val="00B54C48"/>
    <w:rsid w:val="00B81C67"/>
    <w:rsid w:val="00B867F4"/>
    <w:rsid w:val="00BD095D"/>
    <w:rsid w:val="00C05368"/>
    <w:rsid w:val="00C13EC4"/>
    <w:rsid w:val="00C16D4B"/>
    <w:rsid w:val="00C20709"/>
    <w:rsid w:val="00C264D1"/>
    <w:rsid w:val="00C27698"/>
    <w:rsid w:val="00C720C8"/>
    <w:rsid w:val="00C9270E"/>
    <w:rsid w:val="00CB0A98"/>
    <w:rsid w:val="00CB6EDC"/>
    <w:rsid w:val="00D545C9"/>
    <w:rsid w:val="00D54B51"/>
    <w:rsid w:val="00D869E5"/>
    <w:rsid w:val="00D907FA"/>
    <w:rsid w:val="00D97685"/>
    <w:rsid w:val="00DC1B7A"/>
    <w:rsid w:val="00DE52BB"/>
    <w:rsid w:val="00DF0D23"/>
    <w:rsid w:val="00DF12E6"/>
    <w:rsid w:val="00DF7FE0"/>
    <w:rsid w:val="00E0653A"/>
    <w:rsid w:val="00E4525A"/>
    <w:rsid w:val="00E525E9"/>
    <w:rsid w:val="00EB09FD"/>
    <w:rsid w:val="00EF4528"/>
    <w:rsid w:val="00EF569B"/>
    <w:rsid w:val="00F01560"/>
    <w:rsid w:val="00F70D3B"/>
    <w:rsid w:val="00FB7672"/>
    <w:rsid w:val="00FE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1C9B8"/>
  <w15:docId w15:val="{9DF50E44-5C37-C74C-A96C-68BFCC2A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8A6"/>
    <w:pPr>
      <w:spacing w:after="120" w:line="240" w:lineRule="auto"/>
    </w:pPr>
    <w:rPr>
      <w:rFonts w:ascii="Arial" w:eastAsia="Arial" w:hAnsi="Arial" w:cs="Arial"/>
      <w:color w:val="000000" w:themeColor="text1"/>
      <w:sz w:val="24"/>
      <w:szCs w:val="24"/>
    </w:rPr>
  </w:style>
  <w:style w:type="paragraph" w:styleId="Heading1">
    <w:name w:val="heading 1"/>
    <w:basedOn w:val="Normal"/>
    <w:next w:val="Normal"/>
    <w:link w:val="Heading1Char"/>
    <w:uiPriority w:val="9"/>
    <w:qFormat/>
    <w:rsid w:val="008A74D6"/>
    <w:pPr>
      <w:keepNext/>
      <w:keepLines/>
      <w:ind w:left="2880" w:hanging="2970"/>
      <w:jc w:val="center"/>
      <w:outlineLvl w:val="0"/>
    </w:pPr>
    <w:rPr>
      <w:b/>
      <w:bCs/>
      <w:sz w:val="28"/>
    </w:rPr>
  </w:style>
  <w:style w:type="paragraph" w:styleId="Heading2">
    <w:name w:val="heading 2"/>
    <w:basedOn w:val="Normal"/>
    <w:next w:val="Normal"/>
    <w:link w:val="Heading2Char"/>
    <w:uiPriority w:val="9"/>
    <w:unhideWhenUsed/>
    <w:qFormat/>
    <w:rsid w:val="008A74D6"/>
    <w:pPr>
      <w:keepNext/>
      <w:keepLines/>
      <w:ind w:left="2880" w:hanging="2880"/>
      <w:outlineLvl w:val="1"/>
    </w:pPr>
    <w:rPr>
      <w:b/>
      <w:bCs/>
    </w:rPr>
  </w:style>
  <w:style w:type="paragraph" w:styleId="Heading3">
    <w:name w:val="heading 3"/>
    <w:basedOn w:val="Normal"/>
    <w:next w:val="Normal"/>
    <w:uiPriority w:val="9"/>
    <w:unhideWhenUsed/>
    <w:qFormat/>
    <w:rsid w:val="003310E6"/>
    <w:pPr>
      <w:keepNext/>
      <w:keepLines/>
      <w:ind w:left="2880" w:hanging="2606"/>
      <w:outlineLvl w:val="2"/>
    </w:pPr>
    <w:rPr>
      <w:b/>
      <w:bCs/>
    </w:rPr>
  </w:style>
  <w:style w:type="paragraph" w:styleId="Heading4">
    <w:name w:val="heading 4"/>
    <w:basedOn w:val="Normal"/>
    <w:next w:val="Normal"/>
    <w:uiPriority w:val="9"/>
    <w:unhideWhenUsed/>
    <w:qFormat/>
    <w:rsid w:val="00881ED1"/>
    <w:pPr>
      <w:keepNext/>
      <w:keepLines/>
      <w:ind w:left="432"/>
      <w:outlineLvl w:val="3"/>
    </w:pPr>
    <w:rPr>
      <w:b/>
      <w:bCs/>
    </w:rPr>
  </w:style>
  <w:style w:type="paragraph" w:styleId="Heading5">
    <w:name w:val="heading 5"/>
    <w:basedOn w:val="Normal"/>
    <w:next w:val="Normal"/>
    <w:uiPriority w:val="9"/>
    <w:unhideWhenUsed/>
    <w:qFormat/>
    <w:rsid w:val="00881ED1"/>
    <w:pPr>
      <w:keepNext/>
      <w:keepLines/>
      <w:ind w:left="576"/>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Assignment title"/>
    <w:basedOn w:val="Normal"/>
    <w:next w:val="Normal"/>
    <w:link w:val="TitleChar"/>
    <w:uiPriority w:val="10"/>
    <w:qFormat/>
    <w:rsid w:val="00CB0A98"/>
    <w:pPr>
      <w:keepNext/>
      <w:keepLines/>
      <w:spacing w:after="840"/>
    </w:pPr>
    <w:rPr>
      <w:b/>
      <w:bCs/>
      <w:sz w:val="28"/>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a">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rPr>
      <w:color w:val="7B7B7B"/>
    </w:rPr>
    <w:tblPr>
      <w:tblStyleRowBandSize w:val="1"/>
      <w:tblStyleColBandSize w:val="1"/>
    </w:tbl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rPr>
      <w:color w:val="7B7B7B"/>
    </w:rPr>
    <w:tblPr>
      <w:tblStyleRowBandSize w:val="1"/>
      <w:tblStyleColBandSize w:val="1"/>
    </w:tblPr>
  </w:style>
  <w:style w:type="table" w:customStyle="1" w:styleId="aff3">
    <w:basedOn w:val="TableNormal"/>
    <w:pPr>
      <w:spacing w:after="0" w:line="240" w:lineRule="auto"/>
    </w:pPr>
    <w:rPr>
      <w:color w:val="7B7B7B"/>
    </w:rPr>
    <w:tblPr>
      <w:tblStyleRowBandSize w:val="1"/>
      <w:tblStyleColBandSize w:val="1"/>
    </w:tbl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rPr>
      <w:color w:val="7B7B7B"/>
    </w:rPr>
    <w:tblPr>
      <w:tblStyleRowBandSize w:val="1"/>
      <w:tblStyleColBandSize w:val="1"/>
    </w:tblPr>
  </w:style>
  <w:style w:type="paragraph" w:styleId="ListParagraph">
    <w:name w:val="List Paragraph"/>
    <w:aliases w:val="bullet points"/>
    <w:basedOn w:val="Normal"/>
    <w:qFormat/>
    <w:rsid w:val="00EB09FD"/>
    <w:pPr>
      <w:numPr>
        <w:numId w:val="1"/>
      </w:numPr>
      <w:contextualSpacing/>
    </w:pPr>
  </w:style>
  <w:style w:type="paragraph" w:styleId="Footer">
    <w:name w:val="footer"/>
    <w:basedOn w:val="Normal"/>
    <w:link w:val="FooterChar"/>
    <w:uiPriority w:val="99"/>
    <w:unhideWhenUsed/>
    <w:rsid w:val="008A74D6"/>
    <w:pPr>
      <w:tabs>
        <w:tab w:val="center" w:pos="4680"/>
        <w:tab w:val="right" w:pos="9360"/>
      </w:tabs>
      <w:spacing w:after="0"/>
    </w:pPr>
  </w:style>
  <w:style w:type="character" w:customStyle="1" w:styleId="FooterChar">
    <w:name w:val="Footer Char"/>
    <w:basedOn w:val="DefaultParagraphFont"/>
    <w:link w:val="Footer"/>
    <w:uiPriority w:val="99"/>
    <w:rsid w:val="008A74D6"/>
    <w:rPr>
      <w:rFonts w:ascii="Arial" w:eastAsia="Arial" w:hAnsi="Arial" w:cs="Arial"/>
      <w:sz w:val="24"/>
      <w:szCs w:val="24"/>
    </w:rPr>
  </w:style>
  <w:style w:type="paragraph" w:styleId="NormalWeb">
    <w:name w:val="Normal (Web)"/>
    <w:basedOn w:val="Normal"/>
    <w:uiPriority w:val="99"/>
    <w:semiHidden/>
    <w:unhideWhenUsed/>
    <w:rsid w:val="005B296E"/>
    <w:pPr>
      <w:spacing w:before="100" w:beforeAutospacing="1" w:after="100" w:afterAutospacing="1"/>
    </w:pPr>
    <w:rPr>
      <w:rFonts w:ascii="Times New Roman" w:eastAsia="Times New Roman" w:hAnsi="Times New Roman" w:cs="Times New Roman"/>
      <w:color w:val="auto"/>
      <w:lang w:val="en-US"/>
    </w:rPr>
  </w:style>
  <w:style w:type="paragraph" w:customStyle="1" w:styleId="Normal-centered">
    <w:name w:val="Normal - centered"/>
    <w:basedOn w:val="Normal"/>
    <w:qFormat/>
    <w:rsid w:val="005B296E"/>
    <w:pPr>
      <w:jc w:val="center"/>
    </w:pPr>
  </w:style>
  <w:style w:type="paragraph" w:customStyle="1" w:styleId="Heading1Left">
    <w:name w:val="Heading 1 + Left"/>
    <w:basedOn w:val="Heading1"/>
    <w:qFormat/>
    <w:rsid w:val="00C720C8"/>
    <w:pPr>
      <w:spacing w:before="240" w:after="240"/>
      <w:ind w:left="0" w:firstLine="0"/>
      <w:jc w:val="left"/>
    </w:pPr>
  </w:style>
  <w:style w:type="paragraph" w:customStyle="1" w:styleId="Logo">
    <w:name w:val="Logo"/>
    <w:basedOn w:val="Normal"/>
    <w:qFormat/>
    <w:rsid w:val="005B296E"/>
    <w:pPr>
      <w:jc w:val="center"/>
    </w:pPr>
    <w:rPr>
      <w:noProof/>
    </w:rPr>
  </w:style>
  <w:style w:type="character" w:customStyle="1" w:styleId="Heading1Char">
    <w:name w:val="Heading 1 Char"/>
    <w:basedOn w:val="DefaultParagraphFont"/>
    <w:link w:val="Heading1"/>
    <w:uiPriority w:val="9"/>
    <w:rsid w:val="00A208A6"/>
    <w:rPr>
      <w:rFonts w:ascii="Arial" w:eastAsia="Arial" w:hAnsi="Arial" w:cs="Arial"/>
      <w:b/>
      <w:bCs/>
      <w:color w:val="000000" w:themeColor="text1"/>
      <w:sz w:val="28"/>
      <w:szCs w:val="24"/>
    </w:rPr>
  </w:style>
  <w:style w:type="character" w:styleId="PageNumber">
    <w:name w:val="page number"/>
    <w:basedOn w:val="DefaultParagraphFont"/>
    <w:uiPriority w:val="99"/>
    <w:semiHidden/>
    <w:unhideWhenUsed/>
    <w:rsid w:val="00A208A6"/>
    <w:rPr>
      <w:rFonts w:ascii="Arial" w:hAnsi="Arial"/>
    </w:rPr>
  </w:style>
  <w:style w:type="numbering" w:customStyle="1" w:styleId="CurrentList16">
    <w:name w:val="Current List16"/>
    <w:uiPriority w:val="99"/>
    <w:rsid w:val="003E431E"/>
    <w:pPr>
      <w:numPr>
        <w:numId w:val="19"/>
      </w:numPr>
    </w:pPr>
  </w:style>
  <w:style w:type="paragraph" w:customStyle="1" w:styleId="syllabus-classinfoh2">
    <w:name w:val="syllabus-class info h2"/>
    <w:basedOn w:val="Heading2"/>
    <w:qFormat/>
    <w:rsid w:val="00741B0A"/>
    <w:pPr>
      <w:ind w:left="270" w:firstLine="0"/>
    </w:pPr>
  </w:style>
  <w:style w:type="paragraph" w:customStyle="1" w:styleId="syllabus-classinfoh2normaltext">
    <w:name w:val="syllabus-class info h2 normal text"/>
    <w:basedOn w:val="Normal"/>
    <w:qFormat/>
    <w:rsid w:val="00741B0A"/>
    <w:pPr>
      <w:ind w:left="630"/>
    </w:pPr>
  </w:style>
  <w:style w:type="table" w:customStyle="1" w:styleId="table">
    <w:name w:val="table"/>
    <w:basedOn w:val="TableNormal"/>
    <w:uiPriority w:val="99"/>
    <w:rsid w:val="00741B0A"/>
    <w:pPr>
      <w:spacing w:after="0" w:line="240" w:lineRule="auto"/>
    </w:pPr>
    <w:tblPr/>
  </w:style>
  <w:style w:type="table" w:customStyle="1" w:styleId="table-courserequirements">
    <w:name w:val="table - course requirements"/>
    <w:basedOn w:val="TableNormal"/>
    <w:uiPriority w:val="99"/>
    <w:rsid w:val="00741B0A"/>
    <w:pPr>
      <w:spacing w:after="0" w:line="240" w:lineRule="auto"/>
    </w:pPr>
    <w:rPr>
      <w:rFonts w:ascii="Arial" w:hAnsi="Arial"/>
      <w:sz w:val="24"/>
    </w:rPr>
    <w:tblPr/>
  </w:style>
  <w:style w:type="table" w:styleId="TableGrid">
    <w:name w:val="Table Grid"/>
    <w:basedOn w:val="TableNormal"/>
    <w:uiPriority w:val="39"/>
    <w:rsid w:val="00FB7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yllabustables">
    <w:name w:val="syllabus tables"/>
    <w:basedOn w:val="TableNormal"/>
    <w:uiPriority w:val="99"/>
    <w:rsid w:val="00FB767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inside">
    <w:name w:val="table 1 inside"/>
    <w:basedOn w:val="Normal"/>
    <w:qFormat/>
    <w:rsid w:val="0001132F"/>
    <w:pPr>
      <w:spacing w:after="0"/>
    </w:pPr>
  </w:style>
  <w:style w:type="paragraph" w:styleId="Revision">
    <w:name w:val="Revision"/>
    <w:hidden/>
    <w:uiPriority w:val="99"/>
    <w:semiHidden/>
    <w:rsid w:val="00CB0A98"/>
    <w:pPr>
      <w:spacing w:after="0" w:line="240" w:lineRule="auto"/>
    </w:pPr>
    <w:rPr>
      <w:rFonts w:ascii="Arial" w:eastAsia="Arial" w:hAnsi="Arial" w:cs="Arial"/>
      <w:color w:val="000000" w:themeColor="text1"/>
      <w:sz w:val="24"/>
      <w:szCs w:val="24"/>
    </w:rPr>
  </w:style>
  <w:style w:type="numbering" w:customStyle="1" w:styleId="CurrentList1">
    <w:name w:val="Current List1"/>
    <w:uiPriority w:val="99"/>
    <w:rsid w:val="00C05368"/>
    <w:pPr>
      <w:numPr>
        <w:numId w:val="3"/>
      </w:numPr>
    </w:pPr>
  </w:style>
  <w:style w:type="paragraph" w:customStyle="1" w:styleId="NumH2">
    <w:name w:val="Num H2"/>
    <w:basedOn w:val="Normal"/>
    <w:next w:val="Heading2"/>
    <w:qFormat/>
    <w:rsid w:val="00724D08"/>
    <w:pPr>
      <w:numPr>
        <w:numId w:val="2"/>
      </w:numPr>
      <w:outlineLvl w:val="1"/>
    </w:pPr>
    <w:rPr>
      <w:b/>
    </w:rPr>
  </w:style>
  <w:style w:type="paragraph" w:customStyle="1" w:styleId="NumH3">
    <w:name w:val="Num H3"/>
    <w:basedOn w:val="Heading3"/>
    <w:qFormat/>
    <w:rsid w:val="00724D08"/>
    <w:pPr>
      <w:numPr>
        <w:ilvl w:val="1"/>
        <w:numId w:val="2"/>
      </w:numPr>
    </w:pPr>
  </w:style>
  <w:style w:type="paragraph" w:customStyle="1" w:styleId="NumH4">
    <w:name w:val="Num H4"/>
    <w:basedOn w:val="Heading4"/>
    <w:qFormat/>
    <w:rsid w:val="00724D08"/>
    <w:pPr>
      <w:numPr>
        <w:ilvl w:val="3"/>
        <w:numId w:val="2"/>
      </w:numPr>
    </w:pPr>
  </w:style>
  <w:style w:type="character" w:styleId="Hyperlink">
    <w:name w:val="Hyperlink"/>
    <w:basedOn w:val="DefaultParagraphFont"/>
    <w:uiPriority w:val="99"/>
    <w:unhideWhenUsed/>
    <w:rsid w:val="00CB0A98"/>
    <w:rPr>
      <w:color w:val="31859B"/>
      <w:u w:val="single"/>
    </w:rPr>
  </w:style>
  <w:style w:type="character" w:styleId="UnresolvedMention">
    <w:name w:val="Unresolved Mention"/>
    <w:basedOn w:val="DefaultParagraphFont"/>
    <w:uiPriority w:val="99"/>
    <w:semiHidden/>
    <w:unhideWhenUsed/>
    <w:rsid w:val="00CB0A98"/>
    <w:rPr>
      <w:color w:val="605E5C"/>
      <w:shd w:val="clear" w:color="auto" w:fill="E1DFDD"/>
    </w:rPr>
  </w:style>
  <w:style w:type="character" w:customStyle="1" w:styleId="TitleChar">
    <w:name w:val="Title Char"/>
    <w:aliases w:val="Assignment title Char"/>
    <w:basedOn w:val="DefaultParagraphFont"/>
    <w:link w:val="Title"/>
    <w:uiPriority w:val="10"/>
    <w:rsid w:val="00B867F4"/>
    <w:rPr>
      <w:rFonts w:ascii="Arial" w:eastAsia="Arial" w:hAnsi="Arial" w:cs="Arial"/>
      <w:b/>
      <w:bCs/>
      <w:color w:val="000000" w:themeColor="text1"/>
      <w:sz w:val="28"/>
      <w:szCs w:val="72"/>
    </w:rPr>
  </w:style>
  <w:style w:type="numbering" w:customStyle="1" w:styleId="CurrentList49">
    <w:name w:val="Current List49"/>
    <w:uiPriority w:val="99"/>
    <w:rsid w:val="00B17E9A"/>
    <w:pPr>
      <w:numPr>
        <w:numId w:val="56"/>
      </w:numPr>
    </w:pPr>
  </w:style>
  <w:style w:type="paragraph" w:styleId="Header">
    <w:name w:val="header"/>
    <w:basedOn w:val="Normal"/>
    <w:link w:val="HeaderChar"/>
    <w:uiPriority w:val="99"/>
    <w:unhideWhenUsed/>
    <w:rsid w:val="000B1671"/>
    <w:pPr>
      <w:tabs>
        <w:tab w:val="center" w:pos="4680"/>
        <w:tab w:val="right" w:pos="9360"/>
      </w:tabs>
      <w:spacing w:after="0"/>
    </w:pPr>
  </w:style>
  <w:style w:type="character" w:customStyle="1" w:styleId="HeaderChar">
    <w:name w:val="Header Char"/>
    <w:basedOn w:val="DefaultParagraphFont"/>
    <w:link w:val="Header"/>
    <w:uiPriority w:val="99"/>
    <w:rsid w:val="000B1671"/>
    <w:rPr>
      <w:rFonts w:ascii="Arial" w:eastAsia="Arial" w:hAnsi="Arial" w:cs="Arial"/>
      <w:color w:val="000000" w:themeColor="text1"/>
      <w:sz w:val="24"/>
      <w:szCs w:val="24"/>
    </w:rPr>
  </w:style>
  <w:style w:type="character" w:customStyle="1" w:styleId="Heading2Char">
    <w:name w:val="Heading 2 Char"/>
    <w:basedOn w:val="DefaultParagraphFont"/>
    <w:link w:val="Heading2"/>
    <w:uiPriority w:val="9"/>
    <w:rsid w:val="00686D9A"/>
    <w:rPr>
      <w:rFonts w:ascii="Arial" w:eastAsia="Arial" w:hAnsi="Arial" w:cs="Arial"/>
      <w:b/>
      <w:bCs/>
      <w:color w:val="000000" w:themeColor="text1"/>
      <w:sz w:val="24"/>
      <w:szCs w:val="24"/>
    </w:rPr>
  </w:style>
  <w:style w:type="character" w:styleId="FollowedHyperlink">
    <w:name w:val="FollowedHyperlink"/>
    <w:basedOn w:val="DefaultParagraphFont"/>
    <w:uiPriority w:val="99"/>
    <w:semiHidden/>
    <w:unhideWhenUsed/>
    <w:rsid w:val="00686D9A"/>
    <w:rPr>
      <w:color w:val="800080" w:themeColor="followedHyperlink"/>
      <w:u w:val="single"/>
    </w:rPr>
  </w:style>
  <w:style w:type="numbering" w:customStyle="1" w:styleId="CurrentList40">
    <w:name w:val="Current List40"/>
    <w:uiPriority w:val="99"/>
    <w:rsid w:val="009644E9"/>
    <w:pPr>
      <w:numPr>
        <w:numId w:val="47"/>
      </w:numPr>
    </w:pPr>
  </w:style>
  <w:style w:type="numbering" w:customStyle="1" w:styleId="CurrentList2">
    <w:name w:val="Current List2"/>
    <w:uiPriority w:val="99"/>
    <w:rsid w:val="00A22653"/>
    <w:pPr>
      <w:numPr>
        <w:numId w:val="5"/>
      </w:numPr>
    </w:pPr>
  </w:style>
  <w:style w:type="numbering" w:customStyle="1" w:styleId="CurrentList3">
    <w:name w:val="Current List3"/>
    <w:uiPriority w:val="99"/>
    <w:rsid w:val="00A22653"/>
    <w:pPr>
      <w:numPr>
        <w:numId w:val="6"/>
      </w:numPr>
    </w:pPr>
  </w:style>
  <w:style w:type="numbering" w:customStyle="1" w:styleId="CurrentList4">
    <w:name w:val="Current List4"/>
    <w:uiPriority w:val="99"/>
    <w:rsid w:val="00A22653"/>
    <w:pPr>
      <w:numPr>
        <w:numId w:val="7"/>
      </w:numPr>
    </w:pPr>
  </w:style>
  <w:style w:type="numbering" w:customStyle="1" w:styleId="CurrentList5">
    <w:name w:val="Current List5"/>
    <w:uiPriority w:val="99"/>
    <w:rsid w:val="00A22653"/>
    <w:pPr>
      <w:numPr>
        <w:numId w:val="8"/>
      </w:numPr>
    </w:pPr>
  </w:style>
  <w:style w:type="numbering" w:customStyle="1" w:styleId="CurrentList6">
    <w:name w:val="Current List6"/>
    <w:uiPriority w:val="99"/>
    <w:rsid w:val="00A22653"/>
    <w:pPr>
      <w:numPr>
        <w:numId w:val="9"/>
      </w:numPr>
    </w:pPr>
  </w:style>
  <w:style w:type="numbering" w:customStyle="1" w:styleId="CurrentList7">
    <w:name w:val="Current List7"/>
    <w:uiPriority w:val="99"/>
    <w:rsid w:val="00A22653"/>
    <w:pPr>
      <w:numPr>
        <w:numId w:val="10"/>
      </w:numPr>
    </w:pPr>
  </w:style>
  <w:style w:type="numbering" w:customStyle="1" w:styleId="CurrentList8">
    <w:name w:val="Current List8"/>
    <w:uiPriority w:val="99"/>
    <w:rsid w:val="006A5CAD"/>
    <w:pPr>
      <w:numPr>
        <w:numId w:val="11"/>
      </w:numPr>
    </w:pPr>
  </w:style>
  <w:style w:type="numbering" w:customStyle="1" w:styleId="CurrentList9">
    <w:name w:val="Current List9"/>
    <w:uiPriority w:val="99"/>
    <w:rsid w:val="006A5CAD"/>
    <w:pPr>
      <w:numPr>
        <w:numId w:val="12"/>
      </w:numPr>
    </w:pPr>
  </w:style>
  <w:style w:type="numbering" w:customStyle="1" w:styleId="CurrentList10">
    <w:name w:val="Current List10"/>
    <w:uiPriority w:val="99"/>
    <w:rsid w:val="006A5CAD"/>
    <w:pPr>
      <w:numPr>
        <w:numId w:val="13"/>
      </w:numPr>
    </w:pPr>
  </w:style>
  <w:style w:type="numbering" w:customStyle="1" w:styleId="CurrentList11">
    <w:name w:val="Current List11"/>
    <w:uiPriority w:val="99"/>
    <w:rsid w:val="006A5CAD"/>
    <w:pPr>
      <w:numPr>
        <w:numId w:val="14"/>
      </w:numPr>
    </w:pPr>
  </w:style>
  <w:style w:type="numbering" w:customStyle="1" w:styleId="CurrentList12">
    <w:name w:val="Current List12"/>
    <w:uiPriority w:val="99"/>
    <w:rsid w:val="006A5CAD"/>
    <w:pPr>
      <w:numPr>
        <w:numId w:val="15"/>
      </w:numPr>
    </w:pPr>
  </w:style>
  <w:style w:type="numbering" w:customStyle="1" w:styleId="CurrentList13">
    <w:name w:val="Current List13"/>
    <w:uiPriority w:val="99"/>
    <w:rsid w:val="006A5CAD"/>
    <w:pPr>
      <w:numPr>
        <w:numId w:val="16"/>
      </w:numPr>
    </w:pPr>
  </w:style>
  <w:style w:type="numbering" w:customStyle="1" w:styleId="numberingnew">
    <w:name w:val="numbering new"/>
    <w:basedOn w:val="NoList"/>
    <w:uiPriority w:val="99"/>
    <w:rsid w:val="00B81C67"/>
    <w:pPr>
      <w:numPr>
        <w:numId w:val="24"/>
      </w:numPr>
    </w:pPr>
  </w:style>
  <w:style w:type="numbering" w:customStyle="1" w:styleId="CurrentList14">
    <w:name w:val="Current List14"/>
    <w:uiPriority w:val="99"/>
    <w:rsid w:val="00D545C9"/>
    <w:pPr>
      <w:numPr>
        <w:numId w:val="17"/>
      </w:numPr>
    </w:pPr>
  </w:style>
  <w:style w:type="numbering" w:customStyle="1" w:styleId="CurrentList15">
    <w:name w:val="Current List15"/>
    <w:uiPriority w:val="99"/>
    <w:rsid w:val="003E431E"/>
    <w:pPr>
      <w:numPr>
        <w:numId w:val="18"/>
      </w:numPr>
    </w:pPr>
  </w:style>
  <w:style w:type="numbering" w:customStyle="1" w:styleId="CurrentList17">
    <w:name w:val="Current List17"/>
    <w:uiPriority w:val="99"/>
    <w:rsid w:val="003E431E"/>
    <w:pPr>
      <w:numPr>
        <w:numId w:val="20"/>
      </w:numPr>
    </w:pPr>
  </w:style>
  <w:style w:type="numbering" w:customStyle="1" w:styleId="CurrentList18">
    <w:name w:val="Current List18"/>
    <w:uiPriority w:val="99"/>
    <w:rsid w:val="003E431E"/>
    <w:pPr>
      <w:numPr>
        <w:numId w:val="21"/>
      </w:numPr>
    </w:pPr>
  </w:style>
  <w:style w:type="numbering" w:customStyle="1" w:styleId="CurrentList19">
    <w:name w:val="Current List19"/>
    <w:uiPriority w:val="99"/>
    <w:rsid w:val="003E431E"/>
    <w:pPr>
      <w:numPr>
        <w:numId w:val="22"/>
      </w:numPr>
    </w:pPr>
  </w:style>
  <w:style w:type="numbering" w:customStyle="1" w:styleId="CurrentList20">
    <w:name w:val="Current List20"/>
    <w:uiPriority w:val="99"/>
    <w:rsid w:val="003E431E"/>
    <w:pPr>
      <w:numPr>
        <w:numId w:val="23"/>
      </w:numPr>
    </w:pPr>
  </w:style>
  <w:style w:type="numbering" w:customStyle="1" w:styleId="CurrentList41">
    <w:name w:val="Current List41"/>
    <w:uiPriority w:val="99"/>
    <w:rsid w:val="009644E9"/>
    <w:pPr>
      <w:numPr>
        <w:numId w:val="48"/>
      </w:numPr>
    </w:pPr>
  </w:style>
  <w:style w:type="numbering" w:customStyle="1" w:styleId="CurrentList21">
    <w:name w:val="Current List21"/>
    <w:uiPriority w:val="99"/>
    <w:rsid w:val="00B81C67"/>
    <w:pPr>
      <w:numPr>
        <w:numId w:val="25"/>
      </w:numPr>
    </w:pPr>
  </w:style>
  <w:style w:type="numbering" w:customStyle="1" w:styleId="CurrentList22">
    <w:name w:val="Current List22"/>
    <w:uiPriority w:val="99"/>
    <w:rsid w:val="00B81C67"/>
    <w:pPr>
      <w:numPr>
        <w:numId w:val="26"/>
      </w:numPr>
    </w:pPr>
  </w:style>
  <w:style w:type="numbering" w:customStyle="1" w:styleId="CurrentList23">
    <w:name w:val="Current List23"/>
    <w:uiPriority w:val="99"/>
    <w:rsid w:val="00D54B51"/>
    <w:pPr>
      <w:numPr>
        <w:numId w:val="28"/>
      </w:numPr>
    </w:pPr>
  </w:style>
  <w:style w:type="numbering" w:customStyle="1" w:styleId="CurrentList24">
    <w:name w:val="Current List24"/>
    <w:uiPriority w:val="99"/>
    <w:rsid w:val="009B3D75"/>
    <w:pPr>
      <w:numPr>
        <w:numId w:val="29"/>
      </w:numPr>
    </w:pPr>
  </w:style>
  <w:style w:type="numbering" w:customStyle="1" w:styleId="CurrentList25">
    <w:name w:val="Current List25"/>
    <w:uiPriority w:val="99"/>
    <w:rsid w:val="009B3D75"/>
    <w:pPr>
      <w:numPr>
        <w:numId w:val="30"/>
      </w:numPr>
    </w:pPr>
  </w:style>
  <w:style w:type="numbering" w:customStyle="1" w:styleId="CurrentList26">
    <w:name w:val="Current List26"/>
    <w:uiPriority w:val="99"/>
    <w:rsid w:val="009B3D75"/>
    <w:pPr>
      <w:numPr>
        <w:numId w:val="31"/>
      </w:numPr>
    </w:pPr>
  </w:style>
  <w:style w:type="numbering" w:customStyle="1" w:styleId="CurrentList27">
    <w:name w:val="Current List27"/>
    <w:uiPriority w:val="99"/>
    <w:rsid w:val="009B3D75"/>
    <w:pPr>
      <w:numPr>
        <w:numId w:val="32"/>
      </w:numPr>
    </w:pPr>
  </w:style>
  <w:style w:type="paragraph" w:customStyle="1" w:styleId="ablinespacing">
    <w:name w:val="a) b) line spacing"/>
    <w:basedOn w:val="Normal"/>
    <w:qFormat/>
    <w:rsid w:val="00B17E9A"/>
    <w:pPr>
      <w:widowControl w:val="0"/>
      <w:numPr>
        <w:numId w:val="4"/>
      </w:numPr>
      <w:pBdr>
        <w:top w:val="nil"/>
        <w:left w:val="nil"/>
        <w:bottom w:val="nil"/>
        <w:right w:val="nil"/>
        <w:between w:val="nil"/>
      </w:pBdr>
    </w:pPr>
    <w:rPr>
      <w:color w:val="000000"/>
    </w:rPr>
  </w:style>
  <w:style w:type="paragraph" w:styleId="ListBullet">
    <w:name w:val="List Bullet"/>
    <w:aliases w:val="List number"/>
    <w:basedOn w:val="Normal"/>
    <w:uiPriority w:val="99"/>
    <w:unhideWhenUsed/>
    <w:qFormat/>
    <w:rsid w:val="00B17E9A"/>
    <w:pPr>
      <w:numPr>
        <w:numId w:val="57"/>
      </w:numPr>
      <w:spacing w:line="276" w:lineRule="auto"/>
      <w:ind w:left="288" w:hanging="288"/>
    </w:pPr>
    <w:rPr>
      <w:rFonts w:cstheme="minorBidi"/>
      <w:color w:val="auto"/>
      <w:szCs w:val="22"/>
      <w:lang w:val="en-US"/>
    </w:rPr>
  </w:style>
  <w:style w:type="paragraph" w:customStyle="1" w:styleId="numberingqs">
    <w:name w:val="numbering qs"/>
    <w:qFormat/>
    <w:rsid w:val="00C13EC4"/>
    <w:pPr>
      <w:numPr>
        <w:numId w:val="35"/>
      </w:numPr>
      <w:spacing w:after="120" w:line="276" w:lineRule="auto"/>
    </w:pPr>
    <w:rPr>
      <w:rFonts w:ascii="Arial" w:eastAsia="Arial" w:hAnsi="Arial" w:cstheme="minorBidi"/>
      <w:sz w:val="24"/>
      <w:lang w:val="en-US"/>
    </w:rPr>
  </w:style>
  <w:style w:type="numbering" w:customStyle="1" w:styleId="CurrentList30">
    <w:name w:val="Current List30"/>
    <w:uiPriority w:val="99"/>
    <w:rsid w:val="009644E9"/>
    <w:pPr>
      <w:numPr>
        <w:numId w:val="37"/>
      </w:numPr>
    </w:pPr>
  </w:style>
  <w:style w:type="numbering" w:customStyle="1" w:styleId="CurrentList31">
    <w:name w:val="Current List31"/>
    <w:uiPriority w:val="99"/>
    <w:rsid w:val="009644E9"/>
    <w:pPr>
      <w:numPr>
        <w:numId w:val="38"/>
      </w:numPr>
    </w:pPr>
  </w:style>
  <w:style w:type="numbering" w:customStyle="1" w:styleId="CurrentList32">
    <w:name w:val="Current List32"/>
    <w:uiPriority w:val="99"/>
    <w:rsid w:val="009644E9"/>
    <w:pPr>
      <w:numPr>
        <w:numId w:val="39"/>
      </w:numPr>
    </w:pPr>
  </w:style>
  <w:style w:type="numbering" w:customStyle="1" w:styleId="CurrentList42">
    <w:name w:val="Current List42"/>
    <w:uiPriority w:val="99"/>
    <w:rsid w:val="009644E9"/>
    <w:pPr>
      <w:numPr>
        <w:numId w:val="49"/>
      </w:numPr>
    </w:pPr>
  </w:style>
  <w:style w:type="numbering" w:customStyle="1" w:styleId="CurrentList28">
    <w:name w:val="Current List28"/>
    <w:uiPriority w:val="99"/>
    <w:rsid w:val="009B3D75"/>
    <w:pPr>
      <w:numPr>
        <w:numId w:val="34"/>
      </w:numPr>
    </w:pPr>
  </w:style>
  <w:style w:type="numbering" w:customStyle="1" w:styleId="CurrentList29">
    <w:name w:val="Current List29"/>
    <w:uiPriority w:val="99"/>
    <w:rsid w:val="009644E9"/>
    <w:pPr>
      <w:numPr>
        <w:numId w:val="36"/>
      </w:numPr>
    </w:pPr>
  </w:style>
  <w:style w:type="numbering" w:customStyle="1" w:styleId="CurrentList33">
    <w:name w:val="Current List33"/>
    <w:uiPriority w:val="99"/>
    <w:rsid w:val="009644E9"/>
    <w:pPr>
      <w:numPr>
        <w:numId w:val="40"/>
      </w:numPr>
    </w:pPr>
  </w:style>
  <w:style w:type="numbering" w:customStyle="1" w:styleId="CurrentList34">
    <w:name w:val="Current List34"/>
    <w:uiPriority w:val="99"/>
    <w:rsid w:val="009644E9"/>
    <w:pPr>
      <w:numPr>
        <w:numId w:val="41"/>
      </w:numPr>
    </w:pPr>
  </w:style>
  <w:style w:type="numbering" w:customStyle="1" w:styleId="CurrentList35">
    <w:name w:val="Current List35"/>
    <w:uiPriority w:val="99"/>
    <w:rsid w:val="009644E9"/>
    <w:pPr>
      <w:numPr>
        <w:numId w:val="42"/>
      </w:numPr>
    </w:pPr>
  </w:style>
  <w:style w:type="numbering" w:customStyle="1" w:styleId="CurrentList36">
    <w:name w:val="Current List36"/>
    <w:uiPriority w:val="99"/>
    <w:rsid w:val="009644E9"/>
    <w:pPr>
      <w:numPr>
        <w:numId w:val="43"/>
      </w:numPr>
    </w:pPr>
  </w:style>
  <w:style w:type="numbering" w:customStyle="1" w:styleId="CurrentList37">
    <w:name w:val="Current List37"/>
    <w:uiPriority w:val="99"/>
    <w:rsid w:val="009644E9"/>
    <w:pPr>
      <w:numPr>
        <w:numId w:val="44"/>
      </w:numPr>
    </w:pPr>
  </w:style>
  <w:style w:type="numbering" w:customStyle="1" w:styleId="CurrentList38">
    <w:name w:val="Current List38"/>
    <w:uiPriority w:val="99"/>
    <w:rsid w:val="009644E9"/>
    <w:pPr>
      <w:numPr>
        <w:numId w:val="45"/>
      </w:numPr>
    </w:pPr>
  </w:style>
  <w:style w:type="numbering" w:customStyle="1" w:styleId="CurrentList39">
    <w:name w:val="Current List39"/>
    <w:uiPriority w:val="99"/>
    <w:rsid w:val="009644E9"/>
    <w:pPr>
      <w:numPr>
        <w:numId w:val="46"/>
      </w:numPr>
    </w:pPr>
  </w:style>
  <w:style w:type="numbering" w:customStyle="1" w:styleId="CurrentList43">
    <w:name w:val="Current List43"/>
    <w:uiPriority w:val="99"/>
    <w:rsid w:val="00C13EC4"/>
    <w:pPr>
      <w:numPr>
        <w:numId w:val="50"/>
      </w:numPr>
    </w:pPr>
  </w:style>
  <w:style w:type="numbering" w:customStyle="1" w:styleId="CurrentList44">
    <w:name w:val="Current List44"/>
    <w:uiPriority w:val="99"/>
    <w:rsid w:val="00C13EC4"/>
    <w:pPr>
      <w:numPr>
        <w:numId w:val="51"/>
      </w:numPr>
    </w:pPr>
  </w:style>
  <w:style w:type="numbering" w:customStyle="1" w:styleId="CurrentList45">
    <w:name w:val="Current List45"/>
    <w:uiPriority w:val="99"/>
    <w:rsid w:val="00C13EC4"/>
    <w:pPr>
      <w:numPr>
        <w:numId w:val="52"/>
      </w:numPr>
    </w:pPr>
  </w:style>
  <w:style w:type="numbering" w:customStyle="1" w:styleId="CurrentList46">
    <w:name w:val="Current List46"/>
    <w:uiPriority w:val="99"/>
    <w:rsid w:val="00C13EC4"/>
    <w:pPr>
      <w:numPr>
        <w:numId w:val="53"/>
      </w:numPr>
    </w:pPr>
  </w:style>
  <w:style w:type="numbering" w:customStyle="1" w:styleId="CurrentList47">
    <w:name w:val="Current List47"/>
    <w:uiPriority w:val="99"/>
    <w:rsid w:val="00C13EC4"/>
    <w:pPr>
      <w:numPr>
        <w:numId w:val="54"/>
      </w:numPr>
    </w:pPr>
  </w:style>
  <w:style w:type="numbering" w:customStyle="1" w:styleId="CurrentList48">
    <w:name w:val="Current List48"/>
    <w:uiPriority w:val="99"/>
    <w:rsid w:val="00C13EC4"/>
    <w:pPr>
      <w:numPr>
        <w:numId w:val="55"/>
      </w:numPr>
    </w:pPr>
  </w:style>
  <w:style w:type="numbering" w:customStyle="1" w:styleId="CurrentList50">
    <w:name w:val="Current List50"/>
    <w:uiPriority w:val="99"/>
    <w:rsid w:val="00B17E9A"/>
    <w:pPr>
      <w:numPr>
        <w:numId w:val="58"/>
      </w:numPr>
    </w:pPr>
  </w:style>
  <w:style w:type="numbering" w:customStyle="1" w:styleId="CurrentList51">
    <w:name w:val="Current List51"/>
    <w:uiPriority w:val="99"/>
    <w:rsid w:val="00B17E9A"/>
    <w:pPr>
      <w:numPr>
        <w:numId w:val="59"/>
      </w:numPr>
    </w:pPr>
  </w:style>
  <w:style w:type="numbering" w:customStyle="1" w:styleId="CurrentList52">
    <w:name w:val="Current List52"/>
    <w:uiPriority w:val="99"/>
    <w:rsid w:val="00724D08"/>
    <w:pPr>
      <w:numPr>
        <w:numId w:val="60"/>
      </w:numPr>
    </w:pPr>
  </w:style>
  <w:style w:type="numbering" w:customStyle="1" w:styleId="CurrentList53">
    <w:name w:val="Current List53"/>
    <w:uiPriority w:val="99"/>
    <w:rsid w:val="00724D08"/>
    <w:pPr>
      <w:numPr>
        <w:numId w:val="61"/>
      </w:numPr>
    </w:pPr>
  </w:style>
  <w:style w:type="numbering" w:customStyle="1" w:styleId="CurrentList54">
    <w:name w:val="Current List54"/>
    <w:uiPriority w:val="99"/>
    <w:rsid w:val="00724D08"/>
    <w:pPr>
      <w:numPr>
        <w:numId w:val="62"/>
      </w:numPr>
    </w:pPr>
  </w:style>
  <w:style w:type="numbering" w:customStyle="1" w:styleId="CurrentList55">
    <w:name w:val="Current List55"/>
    <w:uiPriority w:val="99"/>
    <w:rsid w:val="00724D08"/>
    <w:pPr>
      <w:numPr>
        <w:numId w:val="6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190Tgsv8Hr7tOEtkBC9xrTWYw==">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F72D80-5CC7-EB46-A118-175E8DAC0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assignment_template.dotx</Template>
  <TotalTime>4</TotalTime>
  <Pages>3</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Tolga Tezcan</dc:creator>
  <cp:lastModifiedBy>Tolga Tezcan</cp:lastModifiedBy>
  <cp:revision>4</cp:revision>
  <dcterms:created xsi:type="dcterms:W3CDTF">2026-05-11T21:11:00Z</dcterms:created>
  <dcterms:modified xsi:type="dcterms:W3CDTF">2026-05-11T21:32:00Z</dcterms:modified>
</cp:coreProperties>
</file>