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F7F90" w14:textId="77777777" w:rsidR="006759E7" w:rsidRDefault="006759E7" w:rsidP="006759E7">
      <w:pPr>
        <w:pStyle w:val="Title"/>
        <w:rPr>
          <w:color w:val="2D3B45"/>
        </w:rPr>
      </w:pPr>
      <w:r>
        <w:t>RStudio lab assignment: chi-square</w:t>
      </w:r>
    </w:p>
    <w:p w14:paraId="335D84BE" w14:textId="77777777" w:rsidR="00686D9A" w:rsidRDefault="00686D9A" w:rsidP="00686D9A">
      <w:pPr>
        <w:pStyle w:val="Heading1Left"/>
      </w:pPr>
      <w:r>
        <w:t>Assignment instructions</w:t>
      </w:r>
    </w:p>
    <w:p w14:paraId="0D25AE62" w14:textId="77777777" w:rsidR="006759E7" w:rsidRPr="006759E7" w:rsidRDefault="006759E7" w:rsidP="006759E7">
      <w:pPr>
        <w:pStyle w:val="numberingqs"/>
        <w:rPr>
          <w:b/>
          <w:bCs/>
        </w:rPr>
      </w:pPr>
      <w:bookmarkStart w:id="0" w:name="_Hlk229062831"/>
      <w:bookmarkStart w:id="1" w:name="_Hlk229062681"/>
      <w:r w:rsidRPr="006759E7">
        <w:rPr>
          <w:b/>
          <w:bCs/>
        </w:rPr>
        <w:t xml:space="preserve">Chi-square1: </w:t>
      </w:r>
      <w:bookmarkEnd w:id="0"/>
      <w:r w:rsidRPr="006759E7">
        <w:rPr>
          <w:b/>
          <w:bCs/>
        </w:rPr>
        <w:t>Find the factor variable</w:t>
      </w:r>
    </w:p>
    <w:p w14:paraId="799F98C6" w14:textId="77777777" w:rsidR="006759E7" w:rsidRPr="00E40AC2" w:rsidRDefault="006759E7" w:rsidP="006759E7">
      <w:bookmarkStart w:id="2" w:name="_Hlk229062693"/>
      <w:bookmarkEnd w:id="1"/>
      <w:r>
        <w:t xml:space="preserve">Find the </w:t>
      </w:r>
      <w:r w:rsidRPr="00803623">
        <w:rPr>
          <w:b/>
          <w:bCs/>
        </w:rPr>
        <w:t>class</w:t>
      </w:r>
      <w:r>
        <w:t xml:space="preserve"> variable in </w:t>
      </w:r>
      <w:r w:rsidRPr="00B71F63">
        <w:rPr>
          <w:b/>
          <w:bCs/>
        </w:rPr>
        <w:t>[Variables in GSS]</w:t>
      </w:r>
      <w:r w:rsidRPr="002754C2">
        <w:t xml:space="preserve"> </w:t>
      </w:r>
      <w:r>
        <w:t>page and fill out the table below.</w:t>
      </w:r>
    </w:p>
    <w:tbl>
      <w:tblPr>
        <w:tblW w:w="9375" w:type="dxa"/>
        <w:tblInd w:w="-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6585"/>
      </w:tblGrid>
      <w:tr w:rsidR="006759E7" w14:paraId="742D9840" w14:textId="77777777" w:rsidTr="000D0D55">
        <w:trPr>
          <w:trHeight w:val="547"/>
        </w:trPr>
        <w:tc>
          <w:tcPr>
            <w:tcW w:w="279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AB4E674" w14:textId="77777777" w:rsidR="006759E7" w:rsidRDefault="006759E7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1. Variable name </w:t>
            </w:r>
            <w:r>
              <w:t>(-1 point):</w:t>
            </w:r>
          </w:p>
        </w:tc>
        <w:tc>
          <w:tcPr>
            <w:tcW w:w="65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8F9DA05" w14:textId="77777777" w:rsidR="006759E7" w:rsidRPr="00E40AC2" w:rsidRDefault="006759E7" w:rsidP="000D0D55">
            <w:pPr>
              <w:widowControl w:val="0"/>
              <w:spacing w:after="0"/>
              <w:rPr>
                <w:color w:val="434343"/>
              </w:rPr>
            </w:pPr>
          </w:p>
        </w:tc>
      </w:tr>
      <w:tr w:rsidR="006759E7" w14:paraId="47268AC9" w14:textId="77777777" w:rsidTr="000D0D55">
        <w:trPr>
          <w:trHeight w:val="376"/>
        </w:trPr>
        <w:tc>
          <w:tcPr>
            <w:tcW w:w="279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436D66C" w14:textId="77777777" w:rsidR="006759E7" w:rsidRDefault="006759E7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2. </w:t>
            </w:r>
            <w:bookmarkStart w:id="3" w:name="_Hlk229035049"/>
            <w:r>
              <w:rPr>
                <w:b/>
                <w:bCs/>
              </w:rPr>
              <w:t xml:space="preserve">Variable label </w:t>
            </w:r>
            <w:r>
              <w:t>(-1 point):</w:t>
            </w:r>
            <w:bookmarkEnd w:id="3"/>
          </w:p>
        </w:tc>
        <w:tc>
          <w:tcPr>
            <w:tcW w:w="65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6CCBACA" w14:textId="77777777" w:rsidR="006759E7" w:rsidRPr="00E40AC2" w:rsidRDefault="006759E7" w:rsidP="000D0D55">
            <w:pPr>
              <w:widowControl w:val="0"/>
              <w:spacing w:after="0"/>
              <w:rPr>
                <w:color w:val="434343"/>
              </w:rPr>
            </w:pPr>
          </w:p>
        </w:tc>
      </w:tr>
      <w:tr w:rsidR="006759E7" w14:paraId="167181B2" w14:textId="77777777" w:rsidTr="000D0D55">
        <w:trPr>
          <w:trHeight w:val="376"/>
        </w:trPr>
        <w:tc>
          <w:tcPr>
            <w:tcW w:w="279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CA70BB9" w14:textId="77777777" w:rsidR="006759E7" w:rsidRDefault="006759E7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3. Variable type </w:t>
            </w:r>
            <w:r>
              <w:t>(-1 point):</w:t>
            </w:r>
          </w:p>
        </w:tc>
        <w:tc>
          <w:tcPr>
            <w:tcW w:w="65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F7995B8" w14:textId="77777777" w:rsidR="006759E7" w:rsidRPr="00E40AC2" w:rsidRDefault="006759E7" w:rsidP="000D0D55">
            <w:pPr>
              <w:widowControl w:val="0"/>
              <w:spacing w:after="0"/>
              <w:rPr>
                <w:color w:val="434343"/>
              </w:rPr>
            </w:pPr>
          </w:p>
        </w:tc>
      </w:tr>
      <w:tr w:rsidR="006759E7" w14:paraId="68A09793" w14:textId="77777777" w:rsidTr="000D0D55">
        <w:trPr>
          <w:trHeight w:val="493"/>
        </w:trPr>
        <w:tc>
          <w:tcPr>
            <w:tcW w:w="279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B8958F1" w14:textId="77777777" w:rsidR="006759E7" w:rsidRDefault="006759E7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4. </w:t>
            </w:r>
            <w:r w:rsidRPr="002754C2">
              <w:rPr>
                <w:b/>
                <w:bCs/>
              </w:rPr>
              <w:t>Question wording and response categories</w:t>
            </w:r>
            <w:r>
              <w:rPr>
                <w:b/>
                <w:bCs/>
              </w:rPr>
              <w:t xml:space="preserve"> </w:t>
            </w:r>
            <w:r>
              <w:t>(-1 point):</w:t>
            </w:r>
          </w:p>
        </w:tc>
        <w:tc>
          <w:tcPr>
            <w:tcW w:w="65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F25CFC4" w14:textId="77777777" w:rsidR="006759E7" w:rsidRPr="00E40AC2" w:rsidRDefault="006759E7" w:rsidP="000D0D55">
            <w:pPr>
              <w:widowControl w:val="0"/>
              <w:spacing w:after="0"/>
              <w:rPr>
                <w:color w:val="434343"/>
              </w:rPr>
            </w:pPr>
          </w:p>
        </w:tc>
      </w:tr>
      <w:bookmarkEnd w:id="2"/>
    </w:tbl>
    <w:p w14:paraId="73E3C887" w14:textId="77777777" w:rsidR="006759E7" w:rsidRDefault="006759E7" w:rsidP="006759E7">
      <w:pPr>
        <w:spacing w:after="0" w:line="276" w:lineRule="auto"/>
        <w:rPr>
          <w:color w:val="2D3B45"/>
          <w:sz w:val="28"/>
          <w:szCs w:val="28"/>
        </w:rPr>
      </w:pPr>
    </w:p>
    <w:p w14:paraId="0490D2FD" w14:textId="77777777" w:rsidR="006759E7" w:rsidRPr="006759E7" w:rsidRDefault="006759E7" w:rsidP="006759E7">
      <w:pPr>
        <w:pStyle w:val="numberingqs"/>
        <w:rPr>
          <w:b/>
          <w:bCs/>
        </w:rPr>
      </w:pPr>
      <w:r w:rsidRPr="006759E7">
        <w:rPr>
          <w:b/>
          <w:bCs/>
        </w:rPr>
        <w:t>Chi-square1: Find the outcome variable</w:t>
      </w:r>
    </w:p>
    <w:p w14:paraId="42FAF59F" w14:textId="77777777" w:rsidR="006759E7" w:rsidRPr="00E40AC2" w:rsidRDefault="006759E7" w:rsidP="006759E7">
      <w:r>
        <w:t xml:space="preserve">Find the </w:t>
      </w:r>
      <w:proofErr w:type="spellStart"/>
      <w:r w:rsidRPr="00803623">
        <w:rPr>
          <w:b/>
          <w:bCs/>
        </w:rPr>
        <w:t>finrela</w:t>
      </w:r>
      <w:proofErr w:type="spellEnd"/>
      <w:r>
        <w:t xml:space="preserve"> variable in </w:t>
      </w:r>
      <w:r w:rsidRPr="00E40AC2">
        <w:rPr>
          <w:b/>
          <w:bCs/>
        </w:rPr>
        <w:t>[Variables in GSS]</w:t>
      </w:r>
      <w:r w:rsidRPr="002754C2">
        <w:t xml:space="preserve"> </w:t>
      </w:r>
      <w:r>
        <w:t>page and fill out the table below.</w:t>
      </w:r>
    </w:p>
    <w:tbl>
      <w:tblPr>
        <w:tblW w:w="9375" w:type="dxa"/>
        <w:tblInd w:w="-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6585"/>
      </w:tblGrid>
      <w:tr w:rsidR="006759E7" w14:paraId="77159F0E" w14:textId="77777777" w:rsidTr="000D0D55">
        <w:trPr>
          <w:trHeight w:val="547"/>
        </w:trPr>
        <w:tc>
          <w:tcPr>
            <w:tcW w:w="279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0ADBA11" w14:textId="77777777" w:rsidR="006759E7" w:rsidRDefault="006759E7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1. Variable name </w:t>
            </w:r>
            <w:r>
              <w:t>(-1 point):</w:t>
            </w:r>
          </w:p>
        </w:tc>
        <w:tc>
          <w:tcPr>
            <w:tcW w:w="65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3C7E7D5" w14:textId="77777777" w:rsidR="006759E7" w:rsidRPr="00E40AC2" w:rsidRDefault="006759E7" w:rsidP="000D0D55">
            <w:pPr>
              <w:widowControl w:val="0"/>
              <w:spacing w:after="0"/>
              <w:rPr>
                <w:color w:val="434343"/>
              </w:rPr>
            </w:pPr>
          </w:p>
        </w:tc>
      </w:tr>
      <w:tr w:rsidR="006759E7" w14:paraId="062C8E23" w14:textId="77777777" w:rsidTr="000D0D55">
        <w:trPr>
          <w:trHeight w:val="376"/>
        </w:trPr>
        <w:tc>
          <w:tcPr>
            <w:tcW w:w="279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383E3A2" w14:textId="77777777" w:rsidR="006759E7" w:rsidRDefault="006759E7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2. Variable label </w:t>
            </w:r>
            <w:r>
              <w:t>(-1 point):</w:t>
            </w:r>
          </w:p>
        </w:tc>
        <w:tc>
          <w:tcPr>
            <w:tcW w:w="65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5C087F5" w14:textId="77777777" w:rsidR="006759E7" w:rsidRPr="00E40AC2" w:rsidRDefault="006759E7" w:rsidP="000D0D55">
            <w:pPr>
              <w:widowControl w:val="0"/>
              <w:spacing w:after="0"/>
              <w:rPr>
                <w:color w:val="434343"/>
              </w:rPr>
            </w:pPr>
          </w:p>
        </w:tc>
      </w:tr>
      <w:tr w:rsidR="006759E7" w14:paraId="0647B1B7" w14:textId="77777777" w:rsidTr="000D0D55">
        <w:trPr>
          <w:trHeight w:val="376"/>
        </w:trPr>
        <w:tc>
          <w:tcPr>
            <w:tcW w:w="279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65576CE" w14:textId="77777777" w:rsidR="006759E7" w:rsidRDefault="006759E7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3. Variable type </w:t>
            </w:r>
            <w:r>
              <w:t>(-1 point):</w:t>
            </w:r>
          </w:p>
        </w:tc>
        <w:tc>
          <w:tcPr>
            <w:tcW w:w="65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7BBAF7A" w14:textId="77777777" w:rsidR="006759E7" w:rsidRPr="00E40AC2" w:rsidRDefault="006759E7" w:rsidP="000D0D55">
            <w:pPr>
              <w:widowControl w:val="0"/>
              <w:spacing w:after="0"/>
              <w:rPr>
                <w:color w:val="434343"/>
              </w:rPr>
            </w:pPr>
          </w:p>
        </w:tc>
      </w:tr>
      <w:tr w:rsidR="006759E7" w14:paraId="20306413" w14:textId="77777777" w:rsidTr="000D0D55">
        <w:trPr>
          <w:trHeight w:val="493"/>
        </w:trPr>
        <w:tc>
          <w:tcPr>
            <w:tcW w:w="279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7797D85" w14:textId="77777777" w:rsidR="006759E7" w:rsidRDefault="006759E7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4. </w:t>
            </w:r>
            <w:r w:rsidRPr="002754C2">
              <w:rPr>
                <w:b/>
                <w:bCs/>
              </w:rPr>
              <w:t>Question wording and response categories</w:t>
            </w:r>
            <w:r>
              <w:rPr>
                <w:b/>
                <w:bCs/>
              </w:rPr>
              <w:t xml:space="preserve"> </w:t>
            </w:r>
            <w:r>
              <w:t>(-1 point):</w:t>
            </w:r>
          </w:p>
        </w:tc>
        <w:tc>
          <w:tcPr>
            <w:tcW w:w="65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AD10818" w14:textId="77777777" w:rsidR="006759E7" w:rsidRPr="00E40AC2" w:rsidRDefault="006759E7" w:rsidP="000D0D55">
            <w:pPr>
              <w:widowControl w:val="0"/>
              <w:spacing w:after="0"/>
              <w:rPr>
                <w:color w:val="434343"/>
              </w:rPr>
            </w:pPr>
          </w:p>
        </w:tc>
      </w:tr>
    </w:tbl>
    <w:p w14:paraId="7B7C0132" w14:textId="77777777" w:rsidR="006759E7" w:rsidRDefault="006759E7" w:rsidP="006759E7">
      <w:pPr>
        <w:spacing w:after="0" w:line="276" w:lineRule="auto"/>
        <w:rPr>
          <w:color w:val="2D3B45"/>
          <w:sz w:val="28"/>
          <w:szCs w:val="28"/>
        </w:rPr>
      </w:pPr>
    </w:p>
    <w:p w14:paraId="5F46C244" w14:textId="77777777" w:rsidR="006759E7" w:rsidRDefault="006759E7" w:rsidP="006759E7">
      <w:pPr>
        <w:spacing w:after="0" w:line="276" w:lineRule="auto"/>
        <w:rPr>
          <w:color w:val="2D3B45"/>
          <w:sz w:val="28"/>
          <w:szCs w:val="28"/>
        </w:rPr>
      </w:pPr>
    </w:p>
    <w:p w14:paraId="38978225" w14:textId="77777777" w:rsidR="006759E7" w:rsidRDefault="006759E7" w:rsidP="006759E7">
      <w:pPr>
        <w:spacing w:after="0" w:line="276" w:lineRule="auto"/>
        <w:rPr>
          <w:color w:val="2D3B45"/>
          <w:sz w:val="28"/>
          <w:szCs w:val="28"/>
        </w:rPr>
      </w:pPr>
    </w:p>
    <w:p w14:paraId="29B663D4" w14:textId="77777777" w:rsidR="006759E7" w:rsidRDefault="006759E7" w:rsidP="006759E7">
      <w:pPr>
        <w:spacing w:after="0" w:line="276" w:lineRule="auto"/>
        <w:rPr>
          <w:color w:val="2D3B45"/>
          <w:sz w:val="28"/>
          <w:szCs w:val="28"/>
        </w:rPr>
      </w:pPr>
    </w:p>
    <w:p w14:paraId="5520855F" w14:textId="77777777" w:rsidR="006759E7" w:rsidRPr="006759E7" w:rsidRDefault="006759E7" w:rsidP="006759E7">
      <w:pPr>
        <w:pStyle w:val="numberingqs"/>
        <w:rPr>
          <w:b/>
          <w:bCs/>
        </w:rPr>
      </w:pPr>
      <w:r w:rsidRPr="006759E7">
        <w:rPr>
          <w:b/>
          <w:bCs/>
        </w:rPr>
        <w:lastRenderedPageBreak/>
        <w:t>Chi-square1: Chi-square analysis</w:t>
      </w:r>
    </w:p>
    <w:tbl>
      <w:tblPr>
        <w:tblW w:w="9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0"/>
        <w:gridCol w:w="6645"/>
      </w:tblGrid>
      <w:tr w:rsidR="006759E7" w14:paraId="66CF5444" w14:textId="77777777" w:rsidTr="000D0D55">
        <w:trPr>
          <w:trHeight w:val="160"/>
        </w:trPr>
        <w:tc>
          <w:tcPr>
            <w:tcW w:w="27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BA960AE" w14:textId="77777777" w:rsidR="006759E7" w:rsidRDefault="006759E7" w:rsidP="000D0D55">
            <w:pPr>
              <w:widowControl w:val="0"/>
              <w:spacing w:after="0"/>
            </w:pPr>
            <w:r>
              <w:rPr>
                <w:b/>
                <w:bCs/>
              </w:rPr>
              <w:t>1. Code (-5):</w:t>
            </w:r>
          </w:p>
        </w:tc>
        <w:tc>
          <w:tcPr>
            <w:tcW w:w="664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BEEE4E1" w14:textId="77777777" w:rsidR="006759E7" w:rsidRDefault="006759E7" w:rsidP="000D0D55">
            <w:pPr>
              <w:widowControl w:val="0"/>
              <w:spacing w:after="0"/>
            </w:pPr>
          </w:p>
        </w:tc>
      </w:tr>
      <w:tr w:rsidR="006759E7" w14:paraId="0EB578A8" w14:textId="77777777" w:rsidTr="000D0D55">
        <w:trPr>
          <w:trHeight w:val="1915"/>
        </w:trPr>
        <w:tc>
          <w:tcPr>
            <w:tcW w:w="27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AE0AE50" w14:textId="77777777" w:rsidR="006759E7" w:rsidRDefault="006759E7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2. Output </w:t>
            </w:r>
            <w:bookmarkStart w:id="4" w:name="_Hlk229062853"/>
            <w:r>
              <w:rPr>
                <w:b/>
                <w:bCs/>
              </w:rPr>
              <w:t>(20 points):</w:t>
            </w:r>
            <w:bookmarkEnd w:id="4"/>
          </w:p>
        </w:tc>
        <w:tc>
          <w:tcPr>
            <w:tcW w:w="664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88C0555" w14:textId="77777777" w:rsidR="006759E7" w:rsidRDefault="006759E7" w:rsidP="000D0D55">
            <w:pPr>
              <w:widowControl w:val="0"/>
              <w:spacing w:after="0"/>
            </w:pPr>
          </w:p>
        </w:tc>
      </w:tr>
      <w:tr w:rsidR="006759E7" w14:paraId="5EC6D004" w14:textId="77777777" w:rsidTr="000D0D55">
        <w:trPr>
          <w:trHeight w:val="1330"/>
        </w:trPr>
        <w:tc>
          <w:tcPr>
            <w:tcW w:w="27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2E27249" w14:textId="77777777" w:rsidR="006759E7" w:rsidRDefault="006759E7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3. Interpretation (30 points):</w:t>
            </w:r>
          </w:p>
        </w:tc>
        <w:tc>
          <w:tcPr>
            <w:tcW w:w="664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4474FA2" w14:textId="77777777" w:rsidR="006759E7" w:rsidRDefault="006759E7" w:rsidP="000D0D55">
            <w:pPr>
              <w:widowControl w:val="0"/>
              <w:spacing w:after="0"/>
            </w:pPr>
          </w:p>
        </w:tc>
      </w:tr>
    </w:tbl>
    <w:p w14:paraId="0C272550" w14:textId="77777777" w:rsidR="006759E7" w:rsidRPr="00E40AC2" w:rsidRDefault="006759E7" w:rsidP="006759E7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54CF2B34" w14:textId="77777777" w:rsidR="006759E7" w:rsidRPr="006759E7" w:rsidRDefault="006759E7" w:rsidP="006759E7">
      <w:pPr>
        <w:pStyle w:val="numberingqs"/>
        <w:rPr>
          <w:b/>
          <w:bCs/>
        </w:rPr>
      </w:pPr>
      <w:r w:rsidRPr="006759E7">
        <w:rPr>
          <w:b/>
          <w:bCs/>
        </w:rPr>
        <w:t>Chi-square2: Find the factor variable</w:t>
      </w:r>
    </w:p>
    <w:p w14:paraId="2AB94C20" w14:textId="77777777" w:rsidR="006759E7" w:rsidRPr="00E40AC2" w:rsidRDefault="006759E7" w:rsidP="006759E7">
      <w:r>
        <w:t xml:space="preserve">Find the </w:t>
      </w:r>
      <w:proofErr w:type="spellStart"/>
      <w:r w:rsidRPr="00803623">
        <w:rPr>
          <w:b/>
          <w:bCs/>
        </w:rPr>
        <w:t>wrkslf</w:t>
      </w:r>
      <w:proofErr w:type="spellEnd"/>
      <w:r>
        <w:t xml:space="preserve"> variable in </w:t>
      </w:r>
      <w:r w:rsidRPr="00B71F63">
        <w:rPr>
          <w:b/>
          <w:bCs/>
        </w:rPr>
        <w:t>[Variables in GSS]</w:t>
      </w:r>
      <w:r w:rsidRPr="002754C2">
        <w:t xml:space="preserve"> </w:t>
      </w:r>
      <w:r>
        <w:t>page and fill out the table below.</w:t>
      </w:r>
    </w:p>
    <w:tbl>
      <w:tblPr>
        <w:tblW w:w="9375" w:type="dxa"/>
        <w:tblInd w:w="-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6585"/>
      </w:tblGrid>
      <w:tr w:rsidR="006759E7" w14:paraId="7139BCF6" w14:textId="77777777" w:rsidTr="000D0D55">
        <w:trPr>
          <w:trHeight w:val="547"/>
        </w:trPr>
        <w:tc>
          <w:tcPr>
            <w:tcW w:w="279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1AA2020" w14:textId="77777777" w:rsidR="006759E7" w:rsidRDefault="006759E7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1. Variable name </w:t>
            </w:r>
            <w:r>
              <w:t>(-1 point):</w:t>
            </w:r>
          </w:p>
        </w:tc>
        <w:tc>
          <w:tcPr>
            <w:tcW w:w="65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69F1D75" w14:textId="77777777" w:rsidR="006759E7" w:rsidRPr="00E40AC2" w:rsidRDefault="006759E7" w:rsidP="000D0D55">
            <w:pPr>
              <w:widowControl w:val="0"/>
              <w:spacing w:after="0"/>
              <w:rPr>
                <w:color w:val="434343"/>
              </w:rPr>
            </w:pPr>
          </w:p>
        </w:tc>
      </w:tr>
      <w:tr w:rsidR="006759E7" w14:paraId="6C3086AD" w14:textId="77777777" w:rsidTr="000D0D55">
        <w:trPr>
          <w:trHeight w:val="376"/>
        </w:trPr>
        <w:tc>
          <w:tcPr>
            <w:tcW w:w="279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F1310B1" w14:textId="77777777" w:rsidR="006759E7" w:rsidRDefault="006759E7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2. Variable label </w:t>
            </w:r>
            <w:r>
              <w:t>(-1 point):</w:t>
            </w:r>
          </w:p>
        </w:tc>
        <w:tc>
          <w:tcPr>
            <w:tcW w:w="65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97442B9" w14:textId="77777777" w:rsidR="006759E7" w:rsidRPr="00E40AC2" w:rsidRDefault="006759E7" w:rsidP="000D0D55">
            <w:pPr>
              <w:widowControl w:val="0"/>
              <w:spacing w:after="0"/>
              <w:rPr>
                <w:color w:val="434343"/>
              </w:rPr>
            </w:pPr>
          </w:p>
        </w:tc>
      </w:tr>
      <w:tr w:rsidR="006759E7" w14:paraId="19E19B79" w14:textId="77777777" w:rsidTr="000D0D55">
        <w:trPr>
          <w:trHeight w:val="376"/>
        </w:trPr>
        <w:tc>
          <w:tcPr>
            <w:tcW w:w="279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CAB8207" w14:textId="77777777" w:rsidR="006759E7" w:rsidRDefault="006759E7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3. Variable type </w:t>
            </w:r>
            <w:r>
              <w:t>(-1 point):</w:t>
            </w:r>
          </w:p>
        </w:tc>
        <w:tc>
          <w:tcPr>
            <w:tcW w:w="65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AA7FEA9" w14:textId="77777777" w:rsidR="006759E7" w:rsidRPr="00E40AC2" w:rsidRDefault="006759E7" w:rsidP="000D0D55">
            <w:pPr>
              <w:widowControl w:val="0"/>
              <w:spacing w:after="0"/>
              <w:rPr>
                <w:color w:val="434343"/>
              </w:rPr>
            </w:pPr>
          </w:p>
        </w:tc>
      </w:tr>
      <w:tr w:rsidR="006759E7" w14:paraId="2F2398A9" w14:textId="77777777" w:rsidTr="000D0D55">
        <w:trPr>
          <w:trHeight w:val="493"/>
        </w:trPr>
        <w:tc>
          <w:tcPr>
            <w:tcW w:w="279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F163104" w14:textId="77777777" w:rsidR="006759E7" w:rsidRDefault="006759E7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4. </w:t>
            </w:r>
            <w:r w:rsidRPr="002754C2">
              <w:rPr>
                <w:b/>
                <w:bCs/>
              </w:rPr>
              <w:t>Question wording and response categories</w:t>
            </w:r>
            <w:r>
              <w:rPr>
                <w:b/>
                <w:bCs/>
              </w:rPr>
              <w:t xml:space="preserve"> </w:t>
            </w:r>
            <w:r>
              <w:t>(-1 point):</w:t>
            </w:r>
          </w:p>
        </w:tc>
        <w:tc>
          <w:tcPr>
            <w:tcW w:w="65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1637246" w14:textId="77777777" w:rsidR="006759E7" w:rsidRPr="00E40AC2" w:rsidRDefault="006759E7" w:rsidP="000D0D55">
            <w:pPr>
              <w:widowControl w:val="0"/>
              <w:spacing w:after="0"/>
              <w:rPr>
                <w:color w:val="434343"/>
              </w:rPr>
            </w:pPr>
          </w:p>
        </w:tc>
      </w:tr>
    </w:tbl>
    <w:p w14:paraId="03A44BD6" w14:textId="77777777" w:rsidR="006759E7" w:rsidRDefault="006759E7" w:rsidP="006759E7">
      <w:pPr>
        <w:spacing w:after="0" w:line="276" w:lineRule="auto"/>
        <w:rPr>
          <w:color w:val="2D3B45"/>
          <w:sz w:val="28"/>
          <w:szCs w:val="28"/>
        </w:rPr>
      </w:pPr>
    </w:p>
    <w:p w14:paraId="50FE0C4F" w14:textId="77777777" w:rsidR="006759E7" w:rsidRPr="006759E7" w:rsidRDefault="006759E7" w:rsidP="006759E7">
      <w:pPr>
        <w:pStyle w:val="numberingqs"/>
        <w:rPr>
          <w:b/>
          <w:bCs/>
        </w:rPr>
      </w:pPr>
      <w:r w:rsidRPr="006759E7">
        <w:rPr>
          <w:b/>
          <w:bCs/>
        </w:rPr>
        <w:t>Chi-square2: Find the outcome variable</w:t>
      </w:r>
    </w:p>
    <w:p w14:paraId="3D2B1C0D" w14:textId="77777777" w:rsidR="006759E7" w:rsidRPr="00E40AC2" w:rsidRDefault="006759E7" w:rsidP="006759E7">
      <w:r>
        <w:t xml:space="preserve">Find the </w:t>
      </w:r>
      <w:r w:rsidRPr="00803623">
        <w:rPr>
          <w:b/>
          <w:bCs/>
        </w:rPr>
        <w:t>happy</w:t>
      </w:r>
      <w:r>
        <w:t xml:space="preserve"> variable in </w:t>
      </w:r>
      <w:r w:rsidRPr="00E40AC2">
        <w:rPr>
          <w:b/>
          <w:bCs/>
        </w:rPr>
        <w:t>[Variables in GSS]</w:t>
      </w:r>
      <w:r w:rsidRPr="002754C2">
        <w:t xml:space="preserve"> </w:t>
      </w:r>
      <w:r>
        <w:t>page and fill out the table below.</w:t>
      </w:r>
    </w:p>
    <w:tbl>
      <w:tblPr>
        <w:tblW w:w="9375" w:type="dxa"/>
        <w:tblInd w:w="-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6585"/>
      </w:tblGrid>
      <w:tr w:rsidR="006759E7" w14:paraId="22432445" w14:textId="77777777" w:rsidTr="000D0D55">
        <w:trPr>
          <w:trHeight w:val="547"/>
        </w:trPr>
        <w:tc>
          <w:tcPr>
            <w:tcW w:w="279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9DFE109" w14:textId="77777777" w:rsidR="006759E7" w:rsidRDefault="006759E7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1. Variable name </w:t>
            </w:r>
            <w:r>
              <w:t>(-1 point):</w:t>
            </w:r>
          </w:p>
        </w:tc>
        <w:tc>
          <w:tcPr>
            <w:tcW w:w="65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CC8E697" w14:textId="77777777" w:rsidR="006759E7" w:rsidRPr="00E40AC2" w:rsidRDefault="006759E7" w:rsidP="000D0D55">
            <w:pPr>
              <w:widowControl w:val="0"/>
              <w:spacing w:after="0"/>
              <w:rPr>
                <w:color w:val="434343"/>
              </w:rPr>
            </w:pPr>
          </w:p>
        </w:tc>
      </w:tr>
      <w:tr w:rsidR="006759E7" w14:paraId="20B0C1B2" w14:textId="77777777" w:rsidTr="000D0D55">
        <w:trPr>
          <w:trHeight w:val="376"/>
        </w:trPr>
        <w:tc>
          <w:tcPr>
            <w:tcW w:w="279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4D336BF" w14:textId="77777777" w:rsidR="006759E7" w:rsidRDefault="006759E7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2. Variable label </w:t>
            </w:r>
            <w:r>
              <w:t>(-1 point):</w:t>
            </w:r>
          </w:p>
        </w:tc>
        <w:tc>
          <w:tcPr>
            <w:tcW w:w="65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5E80266" w14:textId="77777777" w:rsidR="006759E7" w:rsidRPr="00E40AC2" w:rsidRDefault="006759E7" w:rsidP="000D0D55">
            <w:pPr>
              <w:widowControl w:val="0"/>
              <w:spacing w:after="0"/>
              <w:rPr>
                <w:color w:val="434343"/>
              </w:rPr>
            </w:pPr>
          </w:p>
        </w:tc>
      </w:tr>
      <w:tr w:rsidR="006759E7" w14:paraId="45BDBA78" w14:textId="77777777" w:rsidTr="000D0D55">
        <w:trPr>
          <w:trHeight w:val="376"/>
        </w:trPr>
        <w:tc>
          <w:tcPr>
            <w:tcW w:w="279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8039DCF" w14:textId="77777777" w:rsidR="006759E7" w:rsidRDefault="006759E7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3. Variable type </w:t>
            </w:r>
            <w:r>
              <w:t>(-1 point):</w:t>
            </w:r>
          </w:p>
        </w:tc>
        <w:tc>
          <w:tcPr>
            <w:tcW w:w="65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DC9E75C" w14:textId="77777777" w:rsidR="006759E7" w:rsidRPr="00E40AC2" w:rsidRDefault="006759E7" w:rsidP="000D0D55">
            <w:pPr>
              <w:widowControl w:val="0"/>
              <w:spacing w:after="0"/>
              <w:rPr>
                <w:color w:val="434343"/>
              </w:rPr>
            </w:pPr>
          </w:p>
        </w:tc>
      </w:tr>
      <w:tr w:rsidR="006759E7" w14:paraId="37659C6F" w14:textId="77777777" w:rsidTr="000D0D55">
        <w:trPr>
          <w:trHeight w:val="493"/>
        </w:trPr>
        <w:tc>
          <w:tcPr>
            <w:tcW w:w="279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AA765C9" w14:textId="77777777" w:rsidR="006759E7" w:rsidRDefault="006759E7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4. </w:t>
            </w:r>
            <w:r w:rsidRPr="002754C2">
              <w:rPr>
                <w:b/>
                <w:bCs/>
              </w:rPr>
              <w:t>Question wording and response categories</w:t>
            </w:r>
            <w:r>
              <w:rPr>
                <w:b/>
                <w:bCs/>
              </w:rPr>
              <w:t xml:space="preserve"> </w:t>
            </w:r>
            <w:r>
              <w:t>(-1 point):</w:t>
            </w:r>
          </w:p>
        </w:tc>
        <w:tc>
          <w:tcPr>
            <w:tcW w:w="65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2F8A1D8" w14:textId="77777777" w:rsidR="006759E7" w:rsidRPr="00E40AC2" w:rsidRDefault="006759E7" w:rsidP="000D0D55">
            <w:pPr>
              <w:widowControl w:val="0"/>
              <w:spacing w:after="0"/>
              <w:rPr>
                <w:color w:val="434343"/>
              </w:rPr>
            </w:pPr>
          </w:p>
        </w:tc>
      </w:tr>
    </w:tbl>
    <w:p w14:paraId="392AE734" w14:textId="77777777" w:rsidR="006759E7" w:rsidRDefault="006759E7" w:rsidP="006759E7">
      <w:pPr>
        <w:spacing w:after="0" w:line="276" w:lineRule="auto"/>
        <w:rPr>
          <w:color w:val="2D3B45"/>
          <w:sz w:val="28"/>
          <w:szCs w:val="28"/>
        </w:rPr>
      </w:pPr>
    </w:p>
    <w:p w14:paraId="3DF47AD3" w14:textId="77777777" w:rsidR="006759E7" w:rsidRDefault="006759E7" w:rsidP="006759E7">
      <w:pPr>
        <w:pStyle w:val="numberingqs"/>
      </w:pPr>
      <w:r>
        <w:t xml:space="preserve">Chi-square2: </w:t>
      </w:r>
      <w:r w:rsidRPr="00E40AC2">
        <w:t>Chi-square analysis</w:t>
      </w:r>
    </w:p>
    <w:tbl>
      <w:tblPr>
        <w:tblW w:w="9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0"/>
        <w:gridCol w:w="6645"/>
      </w:tblGrid>
      <w:tr w:rsidR="006759E7" w14:paraId="3F33B9AE" w14:textId="77777777" w:rsidTr="000D0D55">
        <w:trPr>
          <w:trHeight w:val="160"/>
        </w:trPr>
        <w:tc>
          <w:tcPr>
            <w:tcW w:w="27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718CEAF" w14:textId="77777777" w:rsidR="006759E7" w:rsidRDefault="006759E7" w:rsidP="000D0D55">
            <w:pPr>
              <w:widowControl w:val="0"/>
              <w:spacing w:after="0"/>
            </w:pPr>
            <w:r>
              <w:rPr>
                <w:b/>
                <w:bCs/>
              </w:rPr>
              <w:t>1. Code (-5):</w:t>
            </w:r>
          </w:p>
        </w:tc>
        <w:tc>
          <w:tcPr>
            <w:tcW w:w="664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DBE0E34" w14:textId="77777777" w:rsidR="006759E7" w:rsidRDefault="006759E7" w:rsidP="000D0D55">
            <w:pPr>
              <w:widowControl w:val="0"/>
              <w:spacing w:after="0"/>
            </w:pPr>
          </w:p>
        </w:tc>
      </w:tr>
      <w:tr w:rsidR="006759E7" w14:paraId="7A069669" w14:textId="77777777" w:rsidTr="000D0D55">
        <w:trPr>
          <w:trHeight w:val="1915"/>
        </w:trPr>
        <w:tc>
          <w:tcPr>
            <w:tcW w:w="27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E672B6B" w14:textId="77777777" w:rsidR="006759E7" w:rsidRDefault="006759E7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2. Output (20 points):</w:t>
            </w:r>
          </w:p>
        </w:tc>
        <w:tc>
          <w:tcPr>
            <w:tcW w:w="664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6F96E3B" w14:textId="77777777" w:rsidR="006759E7" w:rsidRDefault="006759E7" w:rsidP="000D0D55">
            <w:pPr>
              <w:widowControl w:val="0"/>
              <w:spacing w:after="0"/>
            </w:pPr>
          </w:p>
        </w:tc>
      </w:tr>
      <w:tr w:rsidR="006759E7" w14:paraId="2B9F9238" w14:textId="77777777" w:rsidTr="000D0D55">
        <w:trPr>
          <w:trHeight w:val="1330"/>
        </w:trPr>
        <w:tc>
          <w:tcPr>
            <w:tcW w:w="27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9C53733" w14:textId="77777777" w:rsidR="006759E7" w:rsidRDefault="006759E7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3. Interpretation (30 points):</w:t>
            </w:r>
          </w:p>
        </w:tc>
        <w:tc>
          <w:tcPr>
            <w:tcW w:w="664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DE37F83" w14:textId="77777777" w:rsidR="006759E7" w:rsidRDefault="006759E7" w:rsidP="000D0D55">
            <w:pPr>
              <w:widowControl w:val="0"/>
              <w:spacing w:after="0"/>
            </w:pPr>
          </w:p>
        </w:tc>
      </w:tr>
    </w:tbl>
    <w:p w14:paraId="2121A26E" w14:textId="77777777" w:rsidR="001C59A2" w:rsidRPr="00686D9A" w:rsidRDefault="001C59A2" w:rsidP="006759E7">
      <w:pPr>
        <w:pStyle w:val="Heading1Left"/>
      </w:pPr>
    </w:p>
    <w:sectPr w:rsidR="001C59A2" w:rsidRPr="00686D9A">
      <w:footerReference w:type="even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73B4B" w14:textId="77777777" w:rsidR="00B616C5" w:rsidRDefault="00B616C5" w:rsidP="008A74D6">
      <w:r>
        <w:separator/>
      </w:r>
    </w:p>
  </w:endnote>
  <w:endnote w:type="continuationSeparator" w:id="0">
    <w:p w14:paraId="0C44F51C" w14:textId="77777777" w:rsidR="00B616C5" w:rsidRDefault="00B616C5" w:rsidP="008A7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35114040"/>
      <w:docPartObj>
        <w:docPartGallery w:val="Page Numbers (Bottom of Page)"/>
        <w:docPartUnique/>
      </w:docPartObj>
    </w:sdtPr>
    <w:sdtContent>
      <w:p w14:paraId="7A021EEA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E68E5C1" w14:textId="77777777" w:rsidR="0081739A" w:rsidRDefault="0081739A" w:rsidP="0081739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23145464"/>
      <w:docPartObj>
        <w:docPartGallery w:val="Page Numbers (Bottom of Page)"/>
        <w:docPartUnique/>
      </w:docPartObj>
    </w:sdtPr>
    <w:sdtContent>
      <w:p w14:paraId="75F523BF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8694069" w14:textId="77777777" w:rsidR="0081739A" w:rsidRDefault="0081739A" w:rsidP="0081739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C1ADA" w14:textId="77777777" w:rsidR="00B616C5" w:rsidRDefault="00B616C5" w:rsidP="008A74D6">
      <w:r>
        <w:separator/>
      </w:r>
    </w:p>
  </w:footnote>
  <w:footnote w:type="continuationSeparator" w:id="0">
    <w:p w14:paraId="32206472" w14:textId="77777777" w:rsidR="00B616C5" w:rsidRDefault="00B616C5" w:rsidP="008A7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874AC" w14:textId="77777777" w:rsidR="001C59A2" w:rsidRDefault="00000000" w:rsidP="005B296E">
    <w:pPr>
      <w:pStyle w:val="Logo"/>
      <w:rPr>
        <w:color w:val="000000"/>
      </w:rPr>
    </w:pPr>
    <w:r>
      <w:drawing>
        <wp:inline distT="114300" distB="114300" distL="114300" distR="114300" wp14:anchorId="591C2635" wp14:editId="27F2A8AE">
          <wp:extent cx="3057525" cy="999413"/>
          <wp:effectExtent l="0" t="0" r="0" b="0"/>
          <wp:docPr id="831221837" name="image1.png" descr="Class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lass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57525" cy="9994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215A"/>
    <w:multiLevelType w:val="multilevel"/>
    <w:tmpl w:val="4F388050"/>
    <w:styleLink w:val="CurrentList5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3F03198"/>
    <w:multiLevelType w:val="multilevel"/>
    <w:tmpl w:val="80E0B644"/>
    <w:styleLink w:val="CurrentList3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6F77070"/>
    <w:multiLevelType w:val="multilevel"/>
    <w:tmpl w:val="6DCEF5F4"/>
    <w:lvl w:ilvl="0">
      <w:start w:val="1"/>
      <w:numFmt w:val="decimal"/>
      <w:pStyle w:val="numberingqs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76" w:hanging="864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7061B58"/>
    <w:multiLevelType w:val="multilevel"/>
    <w:tmpl w:val="27CC0000"/>
    <w:styleLink w:val="CurrentList36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EEC30C9"/>
    <w:multiLevelType w:val="multilevel"/>
    <w:tmpl w:val="BC385FC6"/>
    <w:styleLink w:val="CurrentList3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504"/>
        </w:tabs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FDF1A1D"/>
    <w:multiLevelType w:val="multilevel"/>
    <w:tmpl w:val="4B3EEF92"/>
    <w:styleLink w:val="CurrentList4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Text w:val="%2.%3.1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6" w15:restartNumberingAfterBreak="0">
    <w:nsid w:val="148A3178"/>
    <w:multiLevelType w:val="multilevel"/>
    <w:tmpl w:val="3466B2B8"/>
    <w:lvl w:ilvl="0">
      <w:start w:val="1"/>
      <w:numFmt w:val="decimal"/>
      <w:pStyle w:val="ListBullet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7" w15:restartNumberingAfterBreak="0">
    <w:nsid w:val="1B1354CB"/>
    <w:multiLevelType w:val="multilevel"/>
    <w:tmpl w:val="F9C0CF48"/>
    <w:styleLink w:val="CurrentList4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448" w:hanging="93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1C0107E1"/>
    <w:multiLevelType w:val="multilevel"/>
    <w:tmpl w:val="3F2CF882"/>
    <w:styleLink w:val="CurrentList1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60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1C9708C6"/>
    <w:multiLevelType w:val="multilevel"/>
    <w:tmpl w:val="4C46A1FA"/>
    <w:styleLink w:val="CurrentList2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23E23EF3"/>
    <w:multiLevelType w:val="multilevel"/>
    <w:tmpl w:val="627EE258"/>
    <w:styleLink w:val="CurrentList2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24602B3C"/>
    <w:multiLevelType w:val="multilevel"/>
    <w:tmpl w:val="4882F7CE"/>
    <w:styleLink w:val="CurrentList2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272A2710"/>
    <w:multiLevelType w:val="multilevel"/>
    <w:tmpl w:val="B4967562"/>
    <w:styleLink w:val="CurrentList46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277C6E1F"/>
    <w:multiLevelType w:val="multilevel"/>
    <w:tmpl w:val="5BE6FF4C"/>
    <w:styleLink w:val="CurrentList3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280512BE"/>
    <w:multiLevelType w:val="multilevel"/>
    <w:tmpl w:val="BDFCF64C"/>
    <w:styleLink w:val="CurrentList40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9FD1335"/>
    <w:multiLevelType w:val="multilevel"/>
    <w:tmpl w:val="20DE34F6"/>
    <w:styleLink w:val="CurrentList28"/>
    <w:lvl w:ilvl="0">
      <w:start w:val="1"/>
      <w:numFmt w:val="decimal"/>
      <w:suff w:val="space"/>
      <w:lvlText w:val="%1)"/>
      <w:lvlJc w:val="left"/>
      <w:pPr>
        <w:spacing w:after="120" w:line="276" w:lineRule="auto"/>
        <w:ind w:left="360" w:hanging="360"/>
      </w:pPr>
    </w:lvl>
    <w:lvl w:ilvl="1">
      <w:start w:val="1"/>
      <w:numFmt w:val="decimal"/>
      <w:suff w:val="space"/>
      <w:lvlText w:val="%1.%2)"/>
      <w:lvlJc w:val="left"/>
      <w:pPr>
        <w:spacing w:after="120" w:line="276" w:lineRule="auto"/>
        <w:ind w:left="720" w:hanging="360"/>
      </w:pPr>
    </w:lvl>
    <w:lvl w:ilvl="2">
      <w:start w:val="1"/>
      <w:numFmt w:val="decimal"/>
      <w:suff w:val="space"/>
      <w:lvlText w:val="%1.%2.%3)"/>
      <w:lvlJc w:val="left"/>
      <w:pPr>
        <w:spacing w:after="120" w:line="276" w:lineRule="auto"/>
        <w:ind w:left="1080" w:hanging="360"/>
      </w:pPr>
    </w:lvl>
    <w:lvl w:ilvl="3">
      <w:start w:val="1"/>
      <w:numFmt w:val="decimal"/>
      <w:suff w:val="space"/>
      <w:lvlText w:val="%1.%2.%3.%4)"/>
      <w:lvlJc w:val="left"/>
      <w:pPr>
        <w:spacing w:after="120" w:line="276" w:lineRule="auto"/>
        <w:ind w:left="1440" w:hanging="36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C6A256E"/>
    <w:multiLevelType w:val="multilevel"/>
    <w:tmpl w:val="9224F536"/>
    <w:styleLink w:val="CurrentList1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.%3.%2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17" w15:restartNumberingAfterBreak="0">
    <w:nsid w:val="2E287655"/>
    <w:multiLevelType w:val="multilevel"/>
    <w:tmpl w:val="AF304A82"/>
    <w:lvl w:ilvl="0">
      <w:start w:val="1"/>
      <w:numFmt w:val="lowerLetter"/>
      <w:pStyle w:val="ablinespacing"/>
      <w:lvlText w:val="%1)"/>
      <w:lvlJc w:val="left"/>
      <w:pPr>
        <w:ind w:left="720" w:hanging="360"/>
      </w:pPr>
      <w:rPr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726546"/>
    <w:multiLevelType w:val="multilevel"/>
    <w:tmpl w:val="DFAE9B82"/>
    <w:styleLink w:val="CurrentList1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30335787"/>
    <w:multiLevelType w:val="multilevel"/>
    <w:tmpl w:val="FA820E52"/>
    <w:styleLink w:val="CurrentList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0" w15:restartNumberingAfterBreak="0">
    <w:nsid w:val="305A386A"/>
    <w:multiLevelType w:val="multilevel"/>
    <w:tmpl w:val="5852A88E"/>
    <w:styleLink w:val="CurrentList5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%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Restart w:val="0"/>
      <w:lvlText w:val="%3%2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21" w15:restartNumberingAfterBreak="0">
    <w:nsid w:val="30A31719"/>
    <w:multiLevelType w:val="multilevel"/>
    <w:tmpl w:val="C5444C10"/>
    <w:styleLink w:val="CurrentList1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30AF6AE2"/>
    <w:multiLevelType w:val="multilevel"/>
    <w:tmpl w:val="D6283ADE"/>
    <w:styleLink w:val="CurrentList1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3" w15:restartNumberingAfterBreak="0">
    <w:nsid w:val="31247EAB"/>
    <w:multiLevelType w:val="multilevel"/>
    <w:tmpl w:val="556ED544"/>
    <w:styleLink w:val="CurrentList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4" w15:restartNumberingAfterBreak="0">
    <w:nsid w:val="31C33343"/>
    <w:multiLevelType w:val="multilevel"/>
    <w:tmpl w:val="E7BC9F82"/>
    <w:styleLink w:val="CurrentList2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</w:lvl>
    <w:lvl w:ilvl="4">
      <w:numFmt w:val="decimal"/>
      <w:lvlText w:val="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25" w15:restartNumberingAfterBreak="0">
    <w:nsid w:val="32716757"/>
    <w:multiLevelType w:val="multilevel"/>
    <w:tmpl w:val="4A1EDC04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720" w:hanging="360"/>
      </w:p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51C391B"/>
    <w:multiLevelType w:val="multilevel"/>
    <w:tmpl w:val="B1022F34"/>
    <w:styleLink w:val="CurrentList2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152" w:hanging="53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373F2A51"/>
    <w:multiLevelType w:val="multilevel"/>
    <w:tmpl w:val="E5686234"/>
    <w:styleLink w:val="CurrentList23"/>
    <w:lvl w:ilvl="0">
      <w:start w:val="1"/>
      <w:numFmt w:val="decimal"/>
      <w:lvlText w:val="%1)"/>
      <w:lvlJc w:val="left"/>
      <w:pPr>
        <w:spacing w:after="240"/>
        <w:ind w:left="620" w:hanging="62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560" w:hanging="94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820" w:hanging="126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4400" w:hanging="158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6300" w:hanging="19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8520" w:hanging="222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8316D33"/>
    <w:multiLevelType w:val="multilevel"/>
    <w:tmpl w:val="901C2882"/>
    <w:styleLink w:val="CurrentList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394E1989"/>
    <w:multiLevelType w:val="multilevel"/>
    <w:tmpl w:val="A7863B30"/>
    <w:styleLink w:val="CurrentList44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3A3005EC"/>
    <w:multiLevelType w:val="multilevel"/>
    <w:tmpl w:val="3418CADC"/>
    <w:styleLink w:val="CurrentList43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504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1" w15:restartNumberingAfterBreak="0">
    <w:nsid w:val="3AD5420C"/>
    <w:multiLevelType w:val="multilevel"/>
    <w:tmpl w:val="89AACD1C"/>
    <w:styleLink w:val="CurrentList5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3D3D179C"/>
    <w:multiLevelType w:val="multilevel"/>
    <w:tmpl w:val="AFD4EEB2"/>
    <w:styleLink w:val="CurrentList39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40E718EC"/>
    <w:multiLevelType w:val="multilevel"/>
    <w:tmpl w:val="D3A85306"/>
    <w:styleLink w:val="CurrentList35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4" w15:restartNumberingAfterBreak="0">
    <w:nsid w:val="42B303B6"/>
    <w:multiLevelType w:val="multilevel"/>
    <w:tmpl w:val="3294CF40"/>
    <w:styleLink w:val="CurrentList22"/>
    <w:lvl w:ilvl="0">
      <w:start w:val="1"/>
      <w:numFmt w:val="decimal"/>
      <w:lvlText w:val="%1)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224" w:hanging="79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224" w:firstLine="136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5" w15:restartNumberingAfterBreak="0">
    <w:nsid w:val="461C5710"/>
    <w:multiLevelType w:val="multilevel"/>
    <w:tmpl w:val="DBF607C0"/>
    <w:styleLink w:val="CurrentList4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36" w15:restartNumberingAfterBreak="0">
    <w:nsid w:val="4ADC1DAB"/>
    <w:multiLevelType w:val="multilevel"/>
    <w:tmpl w:val="A09876C2"/>
    <w:styleLink w:val="CurrentList2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216" w:firstLine="144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7" w15:restartNumberingAfterBreak="0">
    <w:nsid w:val="51044558"/>
    <w:multiLevelType w:val="multilevel"/>
    <w:tmpl w:val="43F212B2"/>
    <w:lvl w:ilvl="0">
      <w:start w:val="1"/>
      <w:numFmt w:val="bullet"/>
      <w:pStyle w:val="ListParagraph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37A2DAF"/>
    <w:multiLevelType w:val="multilevel"/>
    <w:tmpl w:val="6FE28D4A"/>
    <w:styleLink w:val="CurrentList50"/>
    <w:lvl w:ilvl="0">
      <w:start w:val="1"/>
      <w:numFmt w:val="decimal"/>
      <w:suff w:val="space"/>
      <w:lvlText w:val="%1)"/>
      <w:lvlJc w:val="left"/>
      <w:pPr>
        <w:ind w:left="360" w:hanging="360"/>
      </w:p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39" w15:restartNumberingAfterBreak="0">
    <w:nsid w:val="56720AB8"/>
    <w:multiLevelType w:val="multilevel"/>
    <w:tmpl w:val="67E8882E"/>
    <w:styleLink w:val="CurrentList34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0" w15:restartNumberingAfterBreak="0">
    <w:nsid w:val="58212E2B"/>
    <w:multiLevelType w:val="multilevel"/>
    <w:tmpl w:val="965E089C"/>
    <w:lvl w:ilvl="0">
      <w:start w:val="1"/>
      <w:numFmt w:val="decimal"/>
      <w:pStyle w:val="NumH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H3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decimal"/>
      <w:pStyle w:val="NumH4"/>
      <w:lvlText w:val="%4.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59183D3E"/>
    <w:multiLevelType w:val="multilevel"/>
    <w:tmpl w:val="800CED6E"/>
    <w:styleLink w:val="CurrentList3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lowerLetter"/>
      <w:lvlText w:val="%2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42" w15:restartNumberingAfterBreak="0">
    <w:nsid w:val="594E4CD0"/>
    <w:multiLevelType w:val="multilevel"/>
    <w:tmpl w:val="1B4803D8"/>
    <w:styleLink w:val="CurrentList1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3" w15:restartNumberingAfterBreak="0">
    <w:nsid w:val="595A0DD7"/>
    <w:multiLevelType w:val="multilevel"/>
    <w:tmpl w:val="68888100"/>
    <w:styleLink w:val="CurrentList3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4" w15:restartNumberingAfterBreak="0">
    <w:nsid w:val="5A0D735D"/>
    <w:multiLevelType w:val="multilevel"/>
    <w:tmpl w:val="DAA0E496"/>
    <w:styleLink w:val="CurrentList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720" w:hanging="360"/>
      </w:pPr>
      <w:rPr>
        <w:rFonts w:hint="default"/>
        <w:u w:val="none"/>
      </w:rPr>
    </w:lvl>
    <w:lvl w:ilvl="2">
      <w:start w:val="1"/>
      <w:numFmt w:val="none"/>
      <w:lvlRestart w:val="0"/>
      <w:lvlText w:val="1.1.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5" w15:restartNumberingAfterBreak="0">
    <w:nsid w:val="5B786417"/>
    <w:multiLevelType w:val="multilevel"/>
    <w:tmpl w:val="9A64952A"/>
    <w:styleLink w:val="numberingnew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6" w15:restartNumberingAfterBreak="0">
    <w:nsid w:val="61065D36"/>
    <w:multiLevelType w:val="multilevel"/>
    <w:tmpl w:val="DE84FE2A"/>
    <w:styleLink w:val="CurrentList21"/>
    <w:lvl w:ilvl="0">
      <w:start w:val="1"/>
      <w:numFmt w:val="decimal"/>
      <w:lvlText w:val="%1)"/>
      <w:lvlJc w:val="left"/>
      <w:pPr>
        <w:spacing w:after="240"/>
        <w:ind w:left="440" w:hanging="44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240" w:hanging="68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280" w:hanging="92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3560" w:hanging="116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5080" w:hanging="14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6840" w:hanging="164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12223C2"/>
    <w:multiLevelType w:val="multilevel"/>
    <w:tmpl w:val="0F64F292"/>
    <w:styleLink w:val="CurrentList42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8" w15:restartNumberingAfterBreak="0">
    <w:nsid w:val="6263451C"/>
    <w:multiLevelType w:val="multilevel"/>
    <w:tmpl w:val="DFAE9B82"/>
    <w:styleLink w:val="CurrentList1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9" w15:restartNumberingAfterBreak="0">
    <w:nsid w:val="62A05205"/>
    <w:multiLevelType w:val="multilevel"/>
    <w:tmpl w:val="459A7C66"/>
    <w:styleLink w:val="CurrentList5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65121F9D"/>
    <w:multiLevelType w:val="multilevel"/>
    <w:tmpl w:val="2EAA808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080" w:hanging="3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1" w15:restartNumberingAfterBreak="0">
    <w:nsid w:val="65E13F19"/>
    <w:multiLevelType w:val="multilevel"/>
    <w:tmpl w:val="FB76A8A0"/>
    <w:styleLink w:val="CurrentList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2" w15:restartNumberingAfterBreak="0">
    <w:nsid w:val="6618044D"/>
    <w:multiLevelType w:val="multilevel"/>
    <w:tmpl w:val="BF7228F2"/>
    <w:styleLink w:val="CurrentList1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3" w15:restartNumberingAfterBreak="0">
    <w:nsid w:val="6663396C"/>
    <w:multiLevelType w:val="multilevel"/>
    <w:tmpl w:val="63D67F22"/>
    <w:styleLink w:val="CurrentList3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44" w:firstLine="216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4" w15:restartNumberingAfterBreak="0">
    <w:nsid w:val="672545B1"/>
    <w:multiLevelType w:val="multilevel"/>
    <w:tmpl w:val="F3081A10"/>
    <w:styleLink w:val="CurrentList1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2.%3.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5" w15:restartNumberingAfterBreak="0">
    <w:nsid w:val="69A828D0"/>
    <w:multiLevelType w:val="multilevel"/>
    <w:tmpl w:val="83083118"/>
    <w:styleLink w:val="CurrentList3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6" w15:restartNumberingAfterBreak="0">
    <w:nsid w:val="6BC35DC9"/>
    <w:multiLevelType w:val="multilevel"/>
    <w:tmpl w:val="4E104D98"/>
    <w:styleLink w:val="CurrentList14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</w:lvl>
    <w:lvl w:ilvl="2">
      <w:start w:val="1"/>
      <w:numFmt w:val="decimal"/>
      <w:lvlText w:val="%1.%2.%3)"/>
      <w:lvlJc w:val="left"/>
      <w:pPr>
        <w:ind w:left="1080" w:hanging="60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705C38CE"/>
    <w:multiLevelType w:val="multilevel"/>
    <w:tmpl w:val="B8ECEE4E"/>
    <w:styleLink w:val="CurrentList4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04" w:hanging="79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8" w15:restartNumberingAfterBreak="0">
    <w:nsid w:val="798E1C9B"/>
    <w:multiLevelType w:val="multilevel"/>
    <w:tmpl w:val="B02AF040"/>
    <w:styleLink w:val="CurrentList51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59" w15:restartNumberingAfterBreak="0">
    <w:nsid w:val="7B275300"/>
    <w:multiLevelType w:val="multilevel"/>
    <w:tmpl w:val="C7687FF2"/>
    <w:lvl w:ilvl="0">
      <w:start w:val="1"/>
      <w:numFmt w:val="decimal"/>
      <w:lvlText w:val="%1)"/>
      <w:lvlJc w:val="left"/>
      <w:pPr>
        <w:ind w:left="360" w:hanging="360"/>
      </w:pPr>
      <w:rPr>
        <w:rFonts w:ascii="Arial" w:eastAsia="Arial" w:hAnsi="Arial" w:cs="Arial"/>
        <w:b/>
        <w:bCs/>
      </w:rPr>
    </w:lvl>
    <w:lvl w:ilvl="1">
      <w:start w:val="1"/>
      <w:numFmt w:val="decimal"/>
      <w:lvlText w:val="%1.%2)"/>
      <w:lvlJc w:val="left"/>
      <w:pPr>
        <w:ind w:left="432" w:hanging="72"/>
      </w:pPr>
      <w:rPr>
        <w:b/>
        <w:bCs/>
      </w:rPr>
    </w:lvl>
    <w:lvl w:ilvl="2">
      <w:start w:val="1"/>
      <w:numFmt w:val="decimal"/>
      <w:lvlText w:val="%3.1.1)"/>
      <w:lvlJc w:val="left"/>
      <w:pPr>
        <w:ind w:left="1080" w:hanging="360"/>
      </w:pPr>
    </w:lvl>
    <w:lvl w:ilvl="3">
      <w:start w:val="1"/>
      <w:numFmt w:val="decimal"/>
      <w:lvlText w:val="1.1.1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0" w15:restartNumberingAfterBreak="0">
    <w:nsid w:val="7B9E1FA5"/>
    <w:multiLevelType w:val="multilevel"/>
    <w:tmpl w:val="11647FBA"/>
    <w:styleLink w:val="CurrentList45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84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1" w15:restartNumberingAfterBreak="0">
    <w:nsid w:val="7C383B78"/>
    <w:multiLevelType w:val="multilevel"/>
    <w:tmpl w:val="1CC4FFD4"/>
    <w:styleLink w:val="CurrentList41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792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2" w15:restartNumberingAfterBreak="0">
    <w:nsid w:val="7CCF535F"/>
    <w:multiLevelType w:val="multilevel"/>
    <w:tmpl w:val="1416060A"/>
    <w:styleLink w:val="CurrentList5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7F4A3B2C"/>
    <w:multiLevelType w:val="multilevel"/>
    <w:tmpl w:val="DBF607C0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num w:numId="1" w16cid:durableId="1785226235">
    <w:abstractNumId w:val="37"/>
  </w:num>
  <w:num w:numId="2" w16cid:durableId="1348364141">
    <w:abstractNumId w:val="40"/>
  </w:num>
  <w:num w:numId="3" w16cid:durableId="1200358919">
    <w:abstractNumId w:val="25"/>
  </w:num>
  <w:num w:numId="4" w16cid:durableId="1585795913">
    <w:abstractNumId w:val="17"/>
  </w:num>
  <w:num w:numId="5" w16cid:durableId="2092771105">
    <w:abstractNumId w:val="28"/>
  </w:num>
  <w:num w:numId="6" w16cid:durableId="860513703">
    <w:abstractNumId w:val="41"/>
  </w:num>
  <w:num w:numId="7" w16cid:durableId="291331602">
    <w:abstractNumId w:val="5"/>
  </w:num>
  <w:num w:numId="8" w16cid:durableId="1802114131">
    <w:abstractNumId w:val="20"/>
  </w:num>
  <w:num w:numId="9" w16cid:durableId="344409575">
    <w:abstractNumId w:val="44"/>
  </w:num>
  <w:num w:numId="10" w16cid:durableId="1883206063">
    <w:abstractNumId w:val="51"/>
  </w:num>
  <w:num w:numId="11" w16cid:durableId="233053713">
    <w:abstractNumId w:val="19"/>
  </w:num>
  <w:num w:numId="12" w16cid:durableId="944002575">
    <w:abstractNumId w:val="23"/>
  </w:num>
  <w:num w:numId="13" w16cid:durableId="838082308">
    <w:abstractNumId w:val="22"/>
  </w:num>
  <w:num w:numId="14" w16cid:durableId="1297030297">
    <w:abstractNumId w:val="54"/>
  </w:num>
  <w:num w:numId="15" w16cid:durableId="884176505">
    <w:abstractNumId w:val="16"/>
  </w:num>
  <w:num w:numId="16" w16cid:durableId="241450154">
    <w:abstractNumId w:val="42"/>
  </w:num>
  <w:num w:numId="17" w16cid:durableId="1162551816">
    <w:abstractNumId w:val="56"/>
  </w:num>
  <w:num w:numId="18" w16cid:durableId="1646427963">
    <w:abstractNumId w:val="8"/>
  </w:num>
  <w:num w:numId="19" w16cid:durableId="1458060413">
    <w:abstractNumId w:val="21"/>
  </w:num>
  <w:num w:numId="20" w16cid:durableId="813763631">
    <w:abstractNumId w:val="52"/>
  </w:num>
  <w:num w:numId="21" w16cid:durableId="1858079102">
    <w:abstractNumId w:val="18"/>
  </w:num>
  <w:num w:numId="22" w16cid:durableId="413286295">
    <w:abstractNumId w:val="48"/>
  </w:num>
  <w:num w:numId="23" w16cid:durableId="1586449411">
    <w:abstractNumId w:val="36"/>
  </w:num>
  <w:num w:numId="24" w16cid:durableId="141654503">
    <w:abstractNumId w:val="45"/>
  </w:num>
  <w:num w:numId="25" w16cid:durableId="542599635">
    <w:abstractNumId w:val="46"/>
  </w:num>
  <w:num w:numId="26" w16cid:durableId="2114476122">
    <w:abstractNumId w:val="34"/>
  </w:num>
  <w:num w:numId="27" w16cid:durableId="2092969438">
    <w:abstractNumId w:val="50"/>
  </w:num>
  <w:num w:numId="28" w16cid:durableId="441145388">
    <w:abstractNumId w:val="27"/>
  </w:num>
  <w:num w:numId="29" w16cid:durableId="233663401">
    <w:abstractNumId w:val="26"/>
  </w:num>
  <w:num w:numId="30" w16cid:durableId="1061367298">
    <w:abstractNumId w:val="9"/>
  </w:num>
  <w:num w:numId="31" w16cid:durableId="1160923255">
    <w:abstractNumId w:val="11"/>
  </w:num>
  <w:num w:numId="32" w16cid:durableId="704599271">
    <w:abstractNumId w:val="10"/>
  </w:num>
  <w:num w:numId="33" w16cid:durableId="250896609">
    <w:abstractNumId w:val="63"/>
  </w:num>
  <w:num w:numId="34" w16cid:durableId="2071686132">
    <w:abstractNumId w:val="15"/>
  </w:num>
  <w:num w:numId="35" w16cid:durableId="1596481041">
    <w:abstractNumId w:val="2"/>
  </w:num>
  <w:num w:numId="36" w16cid:durableId="1484155186">
    <w:abstractNumId w:val="24"/>
  </w:num>
  <w:num w:numId="37" w16cid:durableId="1981180984">
    <w:abstractNumId w:val="13"/>
  </w:num>
  <w:num w:numId="38" w16cid:durableId="1109543143">
    <w:abstractNumId w:val="4"/>
  </w:num>
  <w:num w:numId="39" w16cid:durableId="279457799">
    <w:abstractNumId w:val="53"/>
  </w:num>
  <w:num w:numId="40" w16cid:durableId="1942686710">
    <w:abstractNumId w:val="55"/>
  </w:num>
  <w:num w:numId="41" w16cid:durableId="1805729932">
    <w:abstractNumId w:val="39"/>
  </w:num>
  <w:num w:numId="42" w16cid:durableId="1191795440">
    <w:abstractNumId w:val="33"/>
  </w:num>
  <w:num w:numId="43" w16cid:durableId="636374171">
    <w:abstractNumId w:val="3"/>
  </w:num>
  <w:num w:numId="44" w16cid:durableId="1285889181">
    <w:abstractNumId w:val="1"/>
  </w:num>
  <w:num w:numId="45" w16cid:durableId="459618718">
    <w:abstractNumId w:val="43"/>
  </w:num>
  <w:num w:numId="46" w16cid:durableId="1937135512">
    <w:abstractNumId w:val="32"/>
  </w:num>
  <w:num w:numId="47" w16cid:durableId="1138378751">
    <w:abstractNumId w:val="14"/>
  </w:num>
  <w:num w:numId="48" w16cid:durableId="660042260">
    <w:abstractNumId w:val="61"/>
  </w:num>
  <w:num w:numId="49" w16cid:durableId="345519662">
    <w:abstractNumId w:val="47"/>
  </w:num>
  <w:num w:numId="50" w16cid:durableId="1510481908">
    <w:abstractNumId w:val="30"/>
  </w:num>
  <w:num w:numId="51" w16cid:durableId="1182014210">
    <w:abstractNumId w:val="29"/>
  </w:num>
  <w:num w:numId="52" w16cid:durableId="955215411">
    <w:abstractNumId w:val="60"/>
  </w:num>
  <w:num w:numId="53" w16cid:durableId="1520924612">
    <w:abstractNumId w:val="12"/>
  </w:num>
  <w:num w:numId="54" w16cid:durableId="1773697918">
    <w:abstractNumId w:val="57"/>
  </w:num>
  <w:num w:numId="55" w16cid:durableId="872617011">
    <w:abstractNumId w:val="7"/>
  </w:num>
  <w:num w:numId="56" w16cid:durableId="1531794495">
    <w:abstractNumId w:val="35"/>
  </w:num>
  <w:num w:numId="57" w16cid:durableId="1622414410">
    <w:abstractNumId w:val="6"/>
  </w:num>
  <w:num w:numId="58" w16cid:durableId="1543709076">
    <w:abstractNumId w:val="38"/>
  </w:num>
  <w:num w:numId="59" w16cid:durableId="625041334">
    <w:abstractNumId w:val="58"/>
  </w:num>
  <w:num w:numId="60" w16cid:durableId="337585602">
    <w:abstractNumId w:val="31"/>
  </w:num>
  <w:num w:numId="61" w16cid:durableId="967512054">
    <w:abstractNumId w:val="0"/>
  </w:num>
  <w:num w:numId="62" w16cid:durableId="1470854599">
    <w:abstractNumId w:val="49"/>
  </w:num>
  <w:num w:numId="63" w16cid:durableId="747658801">
    <w:abstractNumId w:val="62"/>
  </w:num>
  <w:num w:numId="64" w16cid:durableId="102463032">
    <w:abstractNumId w:val="59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embedTrueType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28D"/>
    <w:rsid w:val="0001132F"/>
    <w:rsid w:val="00021B47"/>
    <w:rsid w:val="000338AD"/>
    <w:rsid w:val="00082E2F"/>
    <w:rsid w:val="000B1671"/>
    <w:rsid w:val="000D464F"/>
    <w:rsid w:val="0014385E"/>
    <w:rsid w:val="001C233E"/>
    <w:rsid w:val="001C59A2"/>
    <w:rsid w:val="001E174B"/>
    <w:rsid w:val="00237F14"/>
    <w:rsid w:val="002664CF"/>
    <w:rsid w:val="00272307"/>
    <w:rsid w:val="002B16F2"/>
    <w:rsid w:val="003310E6"/>
    <w:rsid w:val="003444FA"/>
    <w:rsid w:val="003C1C23"/>
    <w:rsid w:val="003E431E"/>
    <w:rsid w:val="003E57B2"/>
    <w:rsid w:val="0047353C"/>
    <w:rsid w:val="004D3AA3"/>
    <w:rsid w:val="00513DAA"/>
    <w:rsid w:val="005B296E"/>
    <w:rsid w:val="00604F47"/>
    <w:rsid w:val="0062648A"/>
    <w:rsid w:val="00663A30"/>
    <w:rsid w:val="0067106F"/>
    <w:rsid w:val="006759E7"/>
    <w:rsid w:val="00686D9A"/>
    <w:rsid w:val="006A5CAD"/>
    <w:rsid w:val="00724D08"/>
    <w:rsid w:val="00741B0A"/>
    <w:rsid w:val="0074739B"/>
    <w:rsid w:val="007A2604"/>
    <w:rsid w:val="008037C0"/>
    <w:rsid w:val="0081739A"/>
    <w:rsid w:val="00825D50"/>
    <w:rsid w:val="00846E91"/>
    <w:rsid w:val="00867D47"/>
    <w:rsid w:val="00876D93"/>
    <w:rsid w:val="00881ED1"/>
    <w:rsid w:val="008A74D6"/>
    <w:rsid w:val="008B5221"/>
    <w:rsid w:val="00931F5F"/>
    <w:rsid w:val="009644E9"/>
    <w:rsid w:val="009B3D75"/>
    <w:rsid w:val="009B6056"/>
    <w:rsid w:val="009C582C"/>
    <w:rsid w:val="009D4D06"/>
    <w:rsid w:val="009E7B8F"/>
    <w:rsid w:val="00A119DF"/>
    <w:rsid w:val="00A208A6"/>
    <w:rsid w:val="00A22653"/>
    <w:rsid w:val="00A46493"/>
    <w:rsid w:val="00A902B1"/>
    <w:rsid w:val="00B17E9A"/>
    <w:rsid w:val="00B2728D"/>
    <w:rsid w:val="00B54C48"/>
    <w:rsid w:val="00B616C5"/>
    <w:rsid w:val="00B81C67"/>
    <w:rsid w:val="00B867F4"/>
    <w:rsid w:val="00BD095D"/>
    <w:rsid w:val="00C05368"/>
    <w:rsid w:val="00C13EC4"/>
    <w:rsid w:val="00C16D4B"/>
    <w:rsid w:val="00C20709"/>
    <w:rsid w:val="00C264D1"/>
    <w:rsid w:val="00C27698"/>
    <w:rsid w:val="00C720C8"/>
    <w:rsid w:val="00C9270E"/>
    <w:rsid w:val="00CB0A98"/>
    <w:rsid w:val="00CB6EDC"/>
    <w:rsid w:val="00D545C9"/>
    <w:rsid w:val="00D54B51"/>
    <w:rsid w:val="00D869E5"/>
    <w:rsid w:val="00D907FA"/>
    <w:rsid w:val="00D97685"/>
    <w:rsid w:val="00DC1B7A"/>
    <w:rsid w:val="00DE52BB"/>
    <w:rsid w:val="00DF0D23"/>
    <w:rsid w:val="00DF12E6"/>
    <w:rsid w:val="00DF7FE0"/>
    <w:rsid w:val="00E4525A"/>
    <w:rsid w:val="00E525E9"/>
    <w:rsid w:val="00EB09FD"/>
    <w:rsid w:val="00EF4528"/>
    <w:rsid w:val="00EF569B"/>
    <w:rsid w:val="00F01560"/>
    <w:rsid w:val="00F70D3B"/>
    <w:rsid w:val="00FB7672"/>
    <w:rsid w:val="00FE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52422E"/>
  <w15:docId w15:val="{02F8252A-298F-6149-806A-ABCD6768D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8A6"/>
    <w:pPr>
      <w:spacing w:after="12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4D6"/>
    <w:pPr>
      <w:keepNext/>
      <w:keepLines/>
      <w:ind w:left="2880" w:hanging="2970"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4D6"/>
    <w:pPr>
      <w:keepNext/>
      <w:keepLines/>
      <w:ind w:left="2880" w:hanging="288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rsid w:val="003310E6"/>
    <w:pPr>
      <w:keepNext/>
      <w:keepLines/>
      <w:ind w:left="2880" w:hanging="2606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unhideWhenUsed/>
    <w:qFormat/>
    <w:rsid w:val="00881ED1"/>
    <w:pPr>
      <w:keepNext/>
      <w:keepLines/>
      <w:ind w:left="432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rsid w:val="00881ED1"/>
    <w:pPr>
      <w:keepNext/>
      <w:keepLines/>
      <w:ind w:left="576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aliases w:val="Assignment title"/>
    <w:basedOn w:val="Normal"/>
    <w:next w:val="Normal"/>
    <w:link w:val="TitleChar"/>
    <w:uiPriority w:val="10"/>
    <w:qFormat/>
    <w:rsid w:val="00CB0A98"/>
    <w:pPr>
      <w:keepNext/>
      <w:keepLines/>
      <w:spacing w:after="840"/>
    </w:pPr>
    <w:rPr>
      <w:b/>
      <w:bCs/>
      <w:sz w:val="28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c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paragraph" w:styleId="ListParagraph">
    <w:name w:val="List Paragraph"/>
    <w:aliases w:val="bullet points"/>
    <w:basedOn w:val="Normal"/>
    <w:qFormat/>
    <w:rsid w:val="00EB09FD"/>
    <w:pPr>
      <w:numPr>
        <w:numId w:val="1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rsid w:val="008A74D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A74D6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B296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/>
    </w:rPr>
  </w:style>
  <w:style w:type="paragraph" w:customStyle="1" w:styleId="Normal-centered">
    <w:name w:val="Normal - centered"/>
    <w:basedOn w:val="Normal"/>
    <w:qFormat/>
    <w:rsid w:val="005B296E"/>
    <w:pPr>
      <w:jc w:val="center"/>
    </w:pPr>
  </w:style>
  <w:style w:type="paragraph" w:customStyle="1" w:styleId="Heading1Left">
    <w:name w:val="Heading 1 + Left"/>
    <w:basedOn w:val="Heading1"/>
    <w:qFormat/>
    <w:rsid w:val="00C720C8"/>
    <w:pPr>
      <w:spacing w:before="240" w:after="240"/>
      <w:ind w:left="0" w:firstLine="0"/>
      <w:jc w:val="left"/>
    </w:pPr>
  </w:style>
  <w:style w:type="paragraph" w:customStyle="1" w:styleId="Logo">
    <w:name w:val="Logo"/>
    <w:basedOn w:val="Normal"/>
    <w:qFormat/>
    <w:rsid w:val="005B296E"/>
    <w:pPr>
      <w:jc w:val="center"/>
    </w:pPr>
    <w:rPr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A208A6"/>
    <w:rPr>
      <w:rFonts w:ascii="Arial" w:eastAsia="Arial" w:hAnsi="Arial" w:cs="Arial"/>
      <w:b/>
      <w:bCs/>
      <w:color w:val="000000" w:themeColor="text1"/>
      <w:sz w:val="28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A208A6"/>
    <w:rPr>
      <w:rFonts w:ascii="Arial" w:hAnsi="Arial"/>
    </w:rPr>
  </w:style>
  <w:style w:type="numbering" w:customStyle="1" w:styleId="CurrentList16">
    <w:name w:val="Current List16"/>
    <w:uiPriority w:val="99"/>
    <w:rsid w:val="003E431E"/>
    <w:pPr>
      <w:numPr>
        <w:numId w:val="19"/>
      </w:numPr>
    </w:pPr>
  </w:style>
  <w:style w:type="paragraph" w:customStyle="1" w:styleId="syllabus-classinfoh2">
    <w:name w:val="syllabus-class info h2"/>
    <w:basedOn w:val="Heading2"/>
    <w:qFormat/>
    <w:rsid w:val="00741B0A"/>
    <w:pPr>
      <w:ind w:left="270" w:firstLine="0"/>
    </w:pPr>
  </w:style>
  <w:style w:type="paragraph" w:customStyle="1" w:styleId="syllabus-classinfoh2normaltext">
    <w:name w:val="syllabus-class info h2 normal text"/>
    <w:basedOn w:val="Normal"/>
    <w:qFormat/>
    <w:rsid w:val="00741B0A"/>
    <w:pPr>
      <w:ind w:left="630"/>
    </w:pPr>
  </w:style>
  <w:style w:type="table" w:customStyle="1" w:styleId="table">
    <w:name w:val="table"/>
    <w:basedOn w:val="TableNormal"/>
    <w:uiPriority w:val="99"/>
    <w:rsid w:val="00741B0A"/>
    <w:pPr>
      <w:spacing w:after="0" w:line="240" w:lineRule="auto"/>
    </w:pPr>
    <w:tblPr/>
  </w:style>
  <w:style w:type="table" w:customStyle="1" w:styleId="table-courserequirements">
    <w:name w:val="table - course requirements"/>
    <w:basedOn w:val="TableNormal"/>
    <w:uiPriority w:val="99"/>
    <w:rsid w:val="00741B0A"/>
    <w:pPr>
      <w:spacing w:after="0" w:line="240" w:lineRule="auto"/>
    </w:pPr>
    <w:rPr>
      <w:rFonts w:ascii="Arial" w:hAnsi="Arial"/>
      <w:sz w:val="24"/>
    </w:rPr>
    <w:tblPr/>
  </w:style>
  <w:style w:type="table" w:styleId="TableGrid">
    <w:name w:val="Table Grid"/>
    <w:basedOn w:val="TableNormal"/>
    <w:uiPriority w:val="39"/>
    <w:rsid w:val="00FB7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yllabustables">
    <w:name w:val="syllabus tables"/>
    <w:basedOn w:val="TableNormal"/>
    <w:uiPriority w:val="99"/>
    <w:rsid w:val="00FB7672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inside">
    <w:name w:val="table 1 inside"/>
    <w:basedOn w:val="Normal"/>
    <w:qFormat/>
    <w:rsid w:val="0001132F"/>
    <w:pPr>
      <w:spacing w:after="0"/>
    </w:pPr>
  </w:style>
  <w:style w:type="paragraph" w:styleId="Revision">
    <w:name w:val="Revision"/>
    <w:hidden/>
    <w:uiPriority w:val="99"/>
    <w:semiHidden/>
    <w:rsid w:val="00CB0A98"/>
    <w:pPr>
      <w:spacing w:after="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numbering" w:customStyle="1" w:styleId="CurrentList1">
    <w:name w:val="Current List1"/>
    <w:uiPriority w:val="99"/>
    <w:rsid w:val="00C05368"/>
    <w:pPr>
      <w:numPr>
        <w:numId w:val="3"/>
      </w:numPr>
    </w:pPr>
  </w:style>
  <w:style w:type="paragraph" w:customStyle="1" w:styleId="NumH2">
    <w:name w:val="Num H2"/>
    <w:basedOn w:val="Normal"/>
    <w:next w:val="Heading2"/>
    <w:qFormat/>
    <w:rsid w:val="00724D08"/>
    <w:pPr>
      <w:numPr>
        <w:numId w:val="2"/>
      </w:numPr>
      <w:outlineLvl w:val="1"/>
    </w:pPr>
    <w:rPr>
      <w:b/>
    </w:rPr>
  </w:style>
  <w:style w:type="paragraph" w:customStyle="1" w:styleId="NumH3">
    <w:name w:val="Num H3"/>
    <w:basedOn w:val="Heading3"/>
    <w:qFormat/>
    <w:rsid w:val="00724D08"/>
    <w:pPr>
      <w:numPr>
        <w:ilvl w:val="1"/>
        <w:numId w:val="2"/>
      </w:numPr>
    </w:pPr>
  </w:style>
  <w:style w:type="paragraph" w:customStyle="1" w:styleId="NumH4">
    <w:name w:val="Num H4"/>
    <w:basedOn w:val="Heading4"/>
    <w:qFormat/>
    <w:rsid w:val="00724D08"/>
    <w:pPr>
      <w:numPr>
        <w:ilvl w:val="3"/>
        <w:numId w:val="2"/>
      </w:numPr>
    </w:pPr>
  </w:style>
  <w:style w:type="character" w:styleId="Hyperlink">
    <w:name w:val="Hyperlink"/>
    <w:basedOn w:val="DefaultParagraphFont"/>
    <w:uiPriority w:val="99"/>
    <w:unhideWhenUsed/>
    <w:rsid w:val="00CB0A98"/>
    <w:rPr>
      <w:color w:val="31859B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A98"/>
    <w:rPr>
      <w:color w:val="605E5C"/>
      <w:shd w:val="clear" w:color="auto" w:fill="E1DFDD"/>
    </w:rPr>
  </w:style>
  <w:style w:type="character" w:customStyle="1" w:styleId="TitleChar">
    <w:name w:val="Title Char"/>
    <w:aliases w:val="Assignment title Char"/>
    <w:basedOn w:val="DefaultParagraphFont"/>
    <w:link w:val="Title"/>
    <w:uiPriority w:val="10"/>
    <w:rsid w:val="00B867F4"/>
    <w:rPr>
      <w:rFonts w:ascii="Arial" w:eastAsia="Arial" w:hAnsi="Arial" w:cs="Arial"/>
      <w:b/>
      <w:bCs/>
      <w:color w:val="000000" w:themeColor="text1"/>
      <w:sz w:val="28"/>
      <w:szCs w:val="72"/>
    </w:rPr>
  </w:style>
  <w:style w:type="numbering" w:customStyle="1" w:styleId="CurrentList49">
    <w:name w:val="Current List49"/>
    <w:uiPriority w:val="99"/>
    <w:rsid w:val="00B17E9A"/>
    <w:pPr>
      <w:numPr>
        <w:numId w:val="56"/>
      </w:numPr>
    </w:pPr>
  </w:style>
  <w:style w:type="paragraph" w:styleId="Header">
    <w:name w:val="header"/>
    <w:basedOn w:val="Normal"/>
    <w:link w:val="HeaderChar"/>
    <w:uiPriority w:val="99"/>
    <w:unhideWhenUsed/>
    <w:rsid w:val="000B167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B1671"/>
    <w:rPr>
      <w:rFonts w:ascii="Arial" w:eastAsia="Arial" w:hAnsi="Arial" w:cs="Arial"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86D9A"/>
    <w:rPr>
      <w:rFonts w:ascii="Arial" w:eastAsia="Arial" w:hAnsi="Arial" w:cs="Arial"/>
      <w:b/>
      <w:bCs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86D9A"/>
    <w:rPr>
      <w:color w:val="800080" w:themeColor="followedHyperlink"/>
      <w:u w:val="single"/>
    </w:rPr>
  </w:style>
  <w:style w:type="numbering" w:customStyle="1" w:styleId="CurrentList40">
    <w:name w:val="Current List40"/>
    <w:uiPriority w:val="99"/>
    <w:rsid w:val="009644E9"/>
    <w:pPr>
      <w:numPr>
        <w:numId w:val="47"/>
      </w:numPr>
    </w:pPr>
  </w:style>
  <w:style w:type="numbering" w:customStyle="1" w:styleId="CurrentList2">
    <w:name w:val="Current List2"/>
    <w:uiPriority w:val="99"/>
    <w:rsid w:val="00A22653"/>
    <w:pPr>
      <w:numPr>
        <w:numId w:val="5"/>
      </w:numPr>
    </w:pPr>
  </w:style>
  <w:style w:type="numbering" w:customStyle="1" w:styleId="CurrentList3">
    <w:name w:val="Current List3"/>
    <w:uiPriority w:val="99"/>
    <w:rsid w:val="00A22653"/>
    <w:pPr>
      <w:numPr>
        <w:numId w:val="6"/>
      </w:numPr>
    </w:pPr>
  </w:style>
  <w:style w:type="numbering" w:customStyle="1" w:styleId="CurrentList4">
    <w:name w:val="Current List4"/>
    <w:uiPriority w:val="99"/>
    <w:rsid w:val="00A22653"/>
    <w:pPr>
      <w:numPr>
        <w:numId w:val="7"/>
      </w:numPr>
    </w:pPr>
  </w:style>
  <w:style w:type="numbering" w:customStyle="1" w:styleId="CurrentList5">
    <w:name w:val="Current List5"/>
    <w:uiPriority w:val="99"/>
    <w:rsid w:val="00A22653"/>
    <w:pPr>
      <w:numPr>
        <w:numId w:val="8"/>
      </w:numPr>
    </w:pPr>
  </w:style>
  <w:style w:type="numbering" w:customStyle="1" w:styleId="CurrentList6">
    <w:name w:val="Current List6"/>
    <w:uiPriority w:val="99"/>
    <w:rsid w:val="00A22653"/>
    <w:pPr>
      <w:numPr>
        <w:numId w:val="9"/>
      </w:numPr>
    </w:pPr>
  </w:style>
  <w:style w:type="numbering" w:customStyle="1" w:styleId="CurrentList7">
    <w:name w:val="Current List7"/>
    <w:uiPriority w:val="99"/>
    <w:rsid w:val="00A22653"/>
    <w:pPr>
      <w:numPr>
        <w:numId w:val="10"/>
      </w:numPr>
    </w:pPr>
  </w:style>
  <w:style w:type="numbering" w:customStyle="1" w:styleId="CurrentList8">
    <w:name w:val="Current List8"/>
    <w:uiPriority w:val="99"/>
    <w:rsid w:val="006A5CAD"/>
    <w:pPr>
      <w:numPr>
        <w:numId w:val="11"/>
      </w:numPr>
    </w:pPr>
  </w:style>
  <w:style w:type="numbering" w:customStyle="1" w:styleId="CurrentList9">
    <w:name w:val="Current List9"/>
    <w:uiPriority w:val="99"/>
    <w:rsid w:val="006A5CAD"/>
    <w:pPr>
      <w:numPr>
        <w:numId w:val="12"/>
      </w:numPr>
    </w:pPr>
  </w:style>
  <w:style w:type="numbering" w:customStyle="1" w:styleId="CurrentList10">
    <w:name w:val="Current List10"/>
    <w:uiPriority w:val="99"/>
    <w:rsid w:val="006A5CAD"/>
    <w:pPr>
      <w:numPr>
        <w:numId w:val="13"/>
      </w:numPr>
    </w:pPr>
  </w:style>
  <w:style w:type="numbering" w:customStyle="1" w:styleId="CurrentList11">
    <w:name w:val="Current List11"/>
    <w:uiPriority w:val="99"/>
    <w:rsid w:val="006A5CAD"/>
    <w:pPr>
      <w:numPr>
        <w:numId w:val="14"/>
      </w:numPr>
    </w:pPr>
  </w:style>
  <w:style w:type="numbering" w:customStyle="1" w:styleId="CurrentList12">
    <w:name w:val="Current List12"/>
    <w:uiPriority w:val="99"/>
    <w:rsid w:val="006A5CAD"/>
    <w:pPr>
      <w:numPr>
        <w:numId w:val="15"/>
      </w:numPr>
    </w:pPr>
  </w:style>
  <w:style w:type="numbering" w:customStyle="1" w:styleId="CurrentList13">
    <w:name w:val="Current List13"/>
    <w:uiPriority w:val="99"/>
    <w:rsid w:val="006A5CAD"/>
    <w:pPr>
      <w:numPr>
        <w:numId w:val="16"/>
      </w:numPr>
    </w:pPr>
  </w:style>
  <w:style w:type="numbering" w:customStyle="1" w:styleId="numberingnew">
    <w:name w:val="numbering new"/>
    <w:basedOn w:val="NoList"/>
    <w:uiPriority w:val="99"/>
    <w:rsid w:val="00B81C67"/>
    <w:pPr>
      <w:numPr>
        <w:numId w:val="24"/>
      </w:numPr>
    </w:pPr>
  </w:style>
  <w:style w:type="numbering" w:customStyle="1" w:styleId="CurrentList14">
    <w:name w:val="Current List14"/>
    <w:uiPriority w:val="99"/>
    <w:rsid w:val="00D545C9"/>
    <w:pPr>
      <w:numPr>
        <w:numId w:val="17"/>
      </w:numPr>
    </w:pPr>
  </w:style>
  <w:style w:type="numbering" w:customStyle="1" w:styleId="CurrentList15">
    <w:name w:val="Current List15"/>
    <w:uiPriority w:val="99"/>
    <w:rsid w:val="003E431E"/>
    <w:pPr>
      <w:numPr>
        <w:numId w:val="18"/>
      </w:numPr>
    </w:pPr>
  </w:style>
  <w:style w:type="numbering" w:customStyle="1" w:styleId="CurrentList17">
    <w:name w:val="Current List17"/>
    <w:uiPriority w:val="99"/>
    <w:rsid w:val="003E431E"/>
    <w:pPr>
      <w:numPr>
        <w:numId w:val="20"/>
      </w:numPr>
    </w:pPr>
  </w:style>
  <w:style w:type="numbering" w:customStyle="1" w:styleId="CurrentList18">
    <w:name w:val="Current List18"/>
    <w:uiPriority w:val="99"/>
    <w:rsid w:val="003E431E"/>
    <w:pPr>
      <w:numPr>
        <w:numId w:val="21"/>
      </w:numPr>
    </w:pPr>
  </w:style>
  <w:style w:type="numbering" w:customStyle="1" w:styleId="CurrentList19">
    <w:name w:val="Current List19"/>
    <w:uiPriority w:val="99"/>
    <w:rsid w:val="003E431E"/>
    <w:pPr>
      <w:numPr>
        <w:numId w:val="22"/>
      </w:numPr>
    </w:pPr>
  </w:style>
  <w:style w:type="numbering" w:customStyle="1" w:styleId="CurrentList20">
    <w:name w:val="Current List20"/>
    <w:uiPriority w:val="99"/>
    <w:rsid w:val="003E431E"/>
    <w:pPr>
      <w:numPr>
        <w:numId w:val="23"/>
      </w:numPr>
    </w:pPr>
  </w:style>
  <w:style w:type="numbering" w:customStyle="1" w:styleId="CurrentList41">
    <w:name w:val="Current List41"/>
    <w:uiPriority w:val="99"/>
    <w:rsid w:val="009644E9"/>
    <w:pPr>
      <w:numPr>
        <w:numId w:val="48"/>
      </w:numPr>
    </w:pPr>
  </w:style>
  <w:style w:type="numbering" w:customStyle="1" w:styleId="CurrentList21">
    <w:name w:val="Current List21"/>
    <w:uiPriority w:val="99"/>
    <w:rsid w:val="00B81C67"/>
    <w:pPr>
      <w:numPr>
        <w:numId w:val="25"/>
      </w:numPr>
    </w:pPr>
  </w:style>
  <w:style w:type="numbering" w:customStyle="1" w:styleId="CurrentList22">
    <w:name w:val="Current List22"/>
    <w:uiPriority w:val="99"/>
    <w:rsid w:val="00B81C67"/>
    <w:pPr>
      <w:numPr>
        <w:numId w:val="26"/>
      </w:numPr>
    </w:pPr>
  </w:style>
  <w:style w:type="numbering" w:customStyle="1" w:styleId="CurrentList23">
    <w:name w:val="Current List23"/>
    <w:uiPriority w:val="99"/>
    <w:rsid w:val="00D54B51"/>
    <w:pPr>
      <w:numPr>
        <w:numId w:val="28"/>
      </w:numPr>
    </w:pPr>
  </w:style>
  <w:style w:type="numbering" w:customStyle="1" w:styleId="CurrentList24">
    <w:name w:val="Current List24"/>
    <w:uiPriority w:val="99"/>
    <w:rsid w:val="009B3D75"/>
    <w:pPr>
      <w:numPr>
        <w:numId w:val="29"/>
      </w:numPr>
    </w:pPr>
  </w:style>
  <w:style w:type="numbering" w:customStyle="1" w:styleId="CurrentList25">
    <w:name w:val="Current List25"/>
    <w:uiPriority w:val="99"/>
    <w:rsid w:val="009B3D75"/>
    <w:pPr>
      <w:numPr>
        <w:numId w:val="30"/>
      </w:numPr>
    </w:pPr>
  </w:style>
  <w:style w:type="numbering" w:customStyle="1" w:styleId="CurrentList26">
    <w:name w:val="Current List26"/>
    <w:uiPriority w:val="99"/>
    <w:rsid w:val="009B3D75"/>
    <w:pPr>
      <w:numPr>
        <w:numId w:val="31"/>
      </w:numPr>
    </w:pPr>
  </w:style>
  <w:style w:type="numbering" w:customStyle="1" w:styleId="CurrentList27">
    <w:name w:val="Current List27"/>
    <w:uiPriority w:val="99"/>
    <w:rsid w:val="009B3D75"/>
    <w:pPr>
      <w:numPr>
        <w:numId w:val="32"/>
      </w:numPr>
    </w:pPr>
  </w:style>
  <w:style w:type="paragraph" w:customStyle="1" w:styleId="ablinespacing">
    <w:name w:val="a) b) line spacing"/>
    <w:basedOn w:val="Normal"/>
    <w:qFormat/>
    <w:rsid w:val="00B17E9A"/>
    <w:pPr>
      <w:widowControl w:val="0"/>
      <w:numPr>
        <w:numId w:val="4"/>
      </w:numPr>
      <w:pBdr>
        <w:top w:val="nil"/>
        <w:left w:val="nil"/>
        <w:bottom w:val="nil"/>
        <w:right w:val="nil"/>
        <w:between w:val="nil"/>
      </w:pBdr>
    </w:pPr>
    <w:rPr>
      <w:color w:val="000000"/>
    </w:rPr>
  </w:style>
  <w:style w:type="paragraph" w:styleId="ListBullet">
    <w:name w:val="List Bullet"/>
    <w:aliases w:val="List number"/>
    <w:basedOn w:val="Normal"/>
    <w:uiPriority w:val="99"/>
    <w:unhideWhenUsed/>
    <w:qFormat/>
    <w:rsid w:val="00B17E9A"/>
    <w:pPr>
      <w:numPr>
        <w:numId w:val="57"/>
      </w:numPr>
      <w:spacing w:line="276" w:lineRule="auto"/>
      <w:ind w:left="288" w:hanging="288"/>
    </w:pPr>
    <w:rPr>
      <w:rFonts w:cstheme="minorBidi"/>
      <w:color w:val="auto"/>
      <w:szCs w:val="22"/>
      <w:lang w:val="en-US"/>
    </w:rPr>
  </w:style>
  <w:style w:type="paragraph" w:customStyle="1" w:styleId="numberingqs">
    <w:name w:val="numbering qs"/>
    <w:qFormat/>
    <w:rsid w:val="00C13EC4"/>
    <w:pPr>
      <w:numPr>
        <w:numId w:val="35"/>
      </w:numPr>
      <w:spacing w:after="120" w:line="276" w:lineRule="auto"/>
    </w:pPr>
    <w:rPr>
      <w:rFonts w:ascii="Arial" w:eastAsia="Arial" w:hAnsi="Arial" w:cstheme="minorBidi"/>
      <w:sz w:val="24"/>
      <w:lang w:val="en-US"/>
    </w:rPr>
  </w:style>
  <w:style w:type="numbering" w:customStyle="1" w:styleId="CurrentList30">
    <w:name w:val="Current List30"/>
    <w:uiPriority w:val="99"/>
    <w:rsid w:val="009644E9"/>
    <w:pPr>
      <w:numPr>
        <w:numId w:val="37"/>
      </w:numPr>
    </w:pPr>
  </w:style>
  <w:style w:type="numbering" w:customStyle="1" w:styleId="CurrentList31">
    <w:name w:val="Current List31"/>
    <w:uiPriority w:val="99"/>
    <w:rsid w:val="009644E9"/>
    <w:pPr>
      <w:numPr>
        <w:numId w:val="38"/>
      </w:numPr>
    </w:pPr>
  </w:style>
  <w:style w:type="numbering" w:customStyle="1" w:styleId="CurrentList32">
    <w:name w:val="Current List32"/>
    <w:uiPriority w:val="99"/>
    <w:rsid w:val="009644E9"/>
    <w:pPr>
      <w:numPr>
        <w:numId w:val="39"/>
      </w:numPr>
    </w:pPr>
  </w:style>
  <w:style w:type="numbering" w:customStyle="1" w:styleId="CurrentList42">
    <w:name w:val="Current List42"/>
    <w:uiPriority w:val="99"/>
    <w:rsid w:val="009644E9"/>
    <w:pPr>
      <w:numPr>
        <w:numId w:val="49"/>
      </w:numPr>
    </w:pPr>
  </w:style>
  <w:style w:type="numbering" w:customStyle="1" w:styleId="CurrentList28">
    <w:name w:val="Current List28"/>
    <w:uiPriority w:val="99"/>
    <w:rsid w:val="009B3D75"/>
    <w:pPr>
      <w:numPr>
        <w:numId w:val="34"/>
      </w:numPr>
    </w:pPr>
  </w:style>
  <w:style w:type="numbering" w:customStyle="1" w:styleId="CurrentList29">
    <w:name w:val="Current List29"/>
    <w:uiPriority w:val="99"/>
    <w:rsid w:val="009644E9"/>
    <w:pPr>
      <w:numPr>
        <w:numId w:val="36"/>
      </w:numPr>
    </w:pPr>
  </w:style>
  <w:style w:type="numbering" w:customStyle="1" w:styleId="CurrentList33">
    <w:name w:val="Current List33"/>
    <w:uiPriority w:val="99"/>
    <w:rsid w:val="009644E9"/>
    <w:pPr>
      <w:numPr>
        <w:numId w:val="40"/>
      </w:numPr>
    </w:pPr>
  </w:style>
  <w:style w:type="numbering" w:customStyle="1" w:styleId="CurrentList34">
    <w:name w:val="Current List34"/>
    <w:uiPriority w:val="99"/>
    <w:rsid w:val="009644E9"/>
    <w:pPr>
      <w:numPr>
        <w:numId w:val="41"/>
      </w:numPr>
    </w:pPr>
  </w:style>
  <w:style w:type="numbering" w:customStyle="1" w:styleId="CurrentList35">
    <w:name w:val="Current List35"/>
    <w:uiPriority w:val="99"/>
    <w:rsid w:val="009644E9"/>
    <w:pPr>
      <w:numPr>
        <w:numId w:val="42"/>
      </w:numPr>
    </w:pPr>
  </w:style>
  <w:style w:type="numbering" w:customStyle="1" w:styleId="CurrentList36">
    <w:name w:val="Current List36"/>
    <w:uiPriority w:val="99"/>
    <w:rsid w:val="009644E9"/>
    <w:pPr>
      <w:numPr>
        <w:numId w:val="43"/>
      </w:numPr>
    </w:pPr>
  </w:style>
  <w:style w:type="numbering" w:customStyle="1" w:styleId="CurrentList37">
    <w:name w:val="Current List37"/>
    <w:uiPriority w:val="99"/>
    <w:rsid w:val="009644E9"/>
    <w:pPr>
      <w:numPr>
        <w:numId w:val="44"/>
      </w:numPr>
    </w:pPr>
  </w:style>
  <w:style w:type="numbering" w:customStyle="1" w:styleId="CurrentList38">
    <w:name w:val="Current List38"/>
    <w:uiPriority w:val="99"/>
    <w:rsid w:val="009644E9"/>
    <w:pPr>
      <w:numPr>
        <w:numId w:val="45"/>
      </w:numPr>
    </w:pPr>
  </w:style>
  <w:style w:type="numbering" w:customStyle="1" w:styleId="CurrentList39">
    <w:name w:val="Current List39"/>
    <w:uiPriority w:val="99"/>
    <w:rsid w:val="009644E9"/>
    <w:pPr>
      <w:numPr>
        <w:numId w:val="46"/>
      </w:numPr>
    </w:pPr>
  </w:style>
  <w:style w:type="numbering" w:customStyle="1" w:styleId="CurrentList43">
    <w:name w:val="Current List43"/>
    <w:uiPriority w:val="99"/>
    <w:rsid w:val="00C13EC4"/>
    <w:pPr>
      <w:numPr>
        <w:numId w:val="50"/>
      </w:numPr>
    </w:pPr>
  </w:style>
  <w:style w:type="numbering" w:customStyle="1" w:styleId="CurrentList44">
    <w:name w:val="Current List44"/>
    <w:uiPriority w:val="99"/>
    <w:rsid w:val="00C13EC4"/>
    <w:pPr>
      <w:numPr>
        <w:numId w:val="51"/>
      </w:numPr>
    </w:pPr>
  </w:style>
  <w:style w:type="numbering" w:customStyle="1" w:styleId="CurrentList45">
    <w:name w:val="Current List45"/>
    <w:uiPriority w:val="99"/>
    <w:rsid w:val="00C13EC4"/>
    <w:pPr>
      <w:numPr>
        <w:numId w:val="52"/>
      </w:numPr>
    </w:pPr>
  </w:style>
  <w:style w:type="numbering" w:customStyle="1" w:styleId="CurrentList46">
    <w:name w:val="Current List46"/>
    <w:uiPriority w:val="99"/>
    <w:rsid w:val="00C13EC4"/>
    <w:pPr>
      <w:numPr>
        <w:numId w:val="53"/>
      </w:numPr>
    </w:pPr>
  </w:style>
  <w:style w:type="numbering" w:customStyle="1" w:styleId="CurrentList47">
    <w:name w:val="Current List47"/>
    <w:uiPriority w:val="99"/>
    <w:rsid w:val="00C13EC4"/>
    <w:pPr>
      <w:numPr>
        <w:numId w:val="54"/>
      </w:numPr>
    </w:pPr>
  </w:style>
  <w:style w:type="numbering" w:customStyle="1" w:styleId="CurrentList48">
    <w:name w:val="Current List48"/>
    <w:uiPriority w:val="99"/>
    <w:rsid w:val="00C13EC4"/>
    <w:pPr>
      <w:numPr>
        <w:numId w:val="55"/>
      </w:numPr>
    </w:pPr>
  </w:style>
  <w:style w:type="numbering" w:customStyle="1" w:styleId="CurrentList50">
    <w:name w:val="Current List50"/>
    <w:uiPriority w:val="99"/>
    <w:rsid w:val="00B17E9A"/>
    <w:pPr>
      <w:numPr>
        <w:numId w:val="58"/>
      </w:numPr>
    </w:pPr>
  </w:style>
  <w:style w:type="numbering" w:customStyle="1" w:styleId="CurrentList51">
    <w:name w:val="Current List51"/>
    <w:uiPriority w:val="99"/>
    <w:rsid w:val="00B17E9A"/>
    <w:pPr>
      <w:numPr>
        <w:numId w:val="59"/>
      </w:numPr>
    </w:pPr>
  </w:style>
  <w:style w:type="numbering" w:customStyle="1" w:styleId="CurrentList52">
    <w:name w:val="Current List52"/>
    <w:uiPriority w:val="99"/>
    <w:rsid w:val="00724D08"/>
    <w:pPr>
      <w:numPr>
        <w:numId w:val="60"/>
      </w:numPr>
    </w:pPr>
  </w:style>
  <w:style w:type="numbering" w:customStyle="1" w:styleId="CurrentList53">
    <w:name w:val="Current List53"/>
    <w:uiPriority w:val="99"/>
    <w:rsid w:val="00724D08"/>
    <w:pPr>
      <w:numPr>
        <w:numId w:val="61"/>
      </w:numPr>
    </w:pPr>
  </w:style>
  <w:style w:type="numbering" w:customStyle="1" w:styleId="CurrentList54">
    <w:name w:val="Current List54"/>
    <w:uiPriority w:val="99"/>
    <w:rsid w:val="00724D08"/>
    <w:pPr>
      <w:numPr>
        <w:numId w:val="62"/>
      </w:numPr>
    </w:pPr>
  </w:style>
  <w:style w:type="numbering" w:customStyle="1" w:styleId="CurrentList55">
    <w:name w:val="Current List55"/>
    <w:uiPriority w:val="99"/>
    <w:rsid w:val="00724D08"/>
    <w:pPr>
      <w:numPr>
        <w:numId w:val="6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M190Tgsv8Hr7tOEtkBC9xrTWYw==">CgMxLjAaDQoBMBIICgYIBTICCAE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BF72D80-5CC7-EB46-A118-175E8DAC0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assignment_template.dotx</Template>
  <TotalTime>2</TotalTime>
  <Pages>3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Tolga Tezcan</dc:creator>
  <cp:lastModifiedBy>Tolga Tezcan</cp:lastModifiedBy>
  <cp:revision>2</cp:revision>
  <dcterms:created xsi:type="dcterms:W3CDTF">2026-05-11T19:19:00Z</dcterms:created>
  <dcterms:modified xsi:type="dcterms:W3CDTF">2026-05-11T19:35:00Z</dcterms:modified>
</cp:coreProperties>
</file>